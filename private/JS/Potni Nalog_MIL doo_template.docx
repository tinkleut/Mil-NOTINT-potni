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ECA1" w14:textId="77777777" w:rsidR="00371301" w:rsidRPr="002509DF" w:rsidRDefault="002D50F3" w:rsidP="00571875">
      <w:pPr>
        <w:pStyle w:val="Documenttitle0"/>
        <w:rPr>
          <w:lang w:val="sl-SI"/>
        </w:rPr>
      </w:pPr>
      <w:r w:rsidRPr="002D50F3">
        <w:rPr>
          <w:sz w:val="48"/>
          <w:szCs w:val="48"/>
          <w:lang w:val="sl-SI"/>
        </w:rPr>
        <w:t>POTNI NALOG</w:t>
      </w:r>
      <w:r w:rsidR="00CC44B9">
        <w:rPr>
          <w:lang w:val="sl-SI"/>
        </w:rPr>
        <w:t xml:space="preserve"> za uradno potovanje v državi (ali tujini)</w:t>
      </w:r>
    </w:p>
    <w:p w14:paraId="7256ECA2" w14:textId="77777777" w:rsidR="00835E31" w:rsidRDefault="00835E31" w:rsidP="00571875">
      <w:pPr>
        <w:pStyle w:val="Documentsubtitle0"/>
        <w:rPr>
          <w:lang w:val="sl-S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97"/>
        <w:gridCol w:w="5159"/>
      </w:tblGrid>
      <w:tr w:rsidR="00892827" w14:paraId="7256ECA7" w14:textId="77777777" w:rsidTr="005E73EC">
        <w:tc>
          <w:tcPr>
            <w:tcW w:w="5297" w:type="dxa"/>
          </w:tcPr>
          <w:p w14:paraId="7256ECA3" w14:textId="77777777" w:rsidR="00232E1E" w:rsidRDefault="00892827" w:rsidP="00571875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 w:rsidRPr="00892827">
              <w:rPr>
                <w:b w:val="0"/>
                <w:bCs w:val="0"/>
                <w:sz w:val="20"/>
                <w:szCs w:val="20"/>
                <w:lang w:val="sl-SI"/>
              </w:rPr>
              <w:t>Št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t>evilka potnega naloga</w:t>
            </w:r>
            <w:r w:rsidRPr="00892827">
              <w:rPr>
                <w:b w:val="0"/>
                <w:bCs w:val="0"/>
                <w:sz w:val="20"/>
                <w:szCs w:val="20"/>
                <w:lang w:val="sl-SI"/>
              </w:rPr>
              <w:t>:</w:t>
            </w:r>
          </w:p>
          <w:p w14:paraId="7256ECA4" w14:textId="5E7A8072" w:rsidR="00892827" w:rsidRPr="00892827" w:rsidRDefault="00232E1E" w:rsidP="00571875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Potni_nalog_ŠT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«Potni_nalog_ŠT»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7256ECA5" w14:textId="77777777" w:rsidR="00892827" w:rsidRDefault="00892827" w:rsidP="00571875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Datum:</w:t>
            </w:r>
          </w:p>
          <w:p w14:paraId="7256ECA6" w14:textId="4579170B" w:rsidR="00892827" w:rsidRPr="00892827" w:rsidRDefault="004E7882" w:rsidP="00571875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Datum_odhoda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«Datum_odhoda»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</w:tr>
    </w:tbl>
    <w:p w14:paraId="7256ECA8" w14:textId="77777777" w:rsidR="005E73EC" w:rsidRDefault="005E73EC" w:rsidP="00082755"/>
    <w:p w14:paraId="7256ECA9" w14:textId="77777777" w:rsidR="00082755" w:rsidRDefault="005E73EC" w:rsidP="00082755">
      <w:r>
        <w:t>Odločam se za potovanje: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97"/>
        <w:gridCol w:w="5159"/>
      </w:tblGrid>
      <w:tr w:rsidR="005E73EC" w14:paraId="7256ECAE" w14:textId="77777777" w:rsidTr="005E73EC">
        <w:tc>
          <w:tcPr>
            <w:tcW w:w="5297" w:type="dxa"/>
          </w:tcPr>
          <w:p w14:paraId="7256ECAA" w14:textId="77777777" w:rsidR="005E73EC" w:rsidRDefault="005E73EC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Ime in priimek zaposlenega:</w:t>
            </w:r>
          </w:p>
          <w:p w14:paraId="7256ECAB" w14:textId="47F66ECD" w:rsidR="005E73EC" w:rsidRPr="00892827" w:rsidRDefault="00232E1E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Ime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«Ime»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Priimek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«Priimek»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7256ECAC" w14:textId="77777777" w:rsidR="005E73EC" w:rsidRDefault="005E73EC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Na delovnem mestu:</w:t>
            </w:r>
          </w:p>
          <w:p w14:paraId="7256ECAD" w14:textId="09FF5DE0" w:rsidR="00EB2B88" w:rsidRPr="00892827" w:rsidRDefault="00232E1E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DM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«DM»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</w:tr>
      <w:tr w:rsidR="005E73EC" w14:paraId="7256ECB3" w14:textId="77777777" w:rsidTr="005E73EC">
        <w:tc>
          <w:tcPr>
            <w:tcW w:w="5297" w:type="dxa"/>
          </w:tcPr>
          <w:p w14:paraId="7256ECAF" w14:textId="77777777" w:rsidR="005E73EC" w:rsidRDefault="005E73EC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Iz prebivališča:</w:t>
            </w:r>
          </w:p>
          <w:p w14:paraId="7256ECB0" w14:textId="733F16D4" w:rsidR="005E73EC" w:rsidRPr="00892827" w:rsidRDefault="00232E1E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Naslov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«Naslov»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7256ECB1" w14:textId="77777777" w:rsidR="005E73EC" w:rsidRPr="005E73EC" w:rsidRDefault="005E73EC" w:rsidP="00162ABC">
            <w:pPr>
              <w:pStyle w:val="Documentsubtitle0"/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</w:pPr>
            <w:r w:rsidRPr="005E73EC"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  <w:t>Po nalogu:</w:t>
            </w:r>
          </w:p>
          <w:p w14:paraId="7256ECB2" w14:textId="77777777" w:rsidR="005E73EC" w:rsidRPr="00892827" w:rsidRDefault="005E73EC" w:rsidP="00162ABC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 w:rsidRPr="005E73EC"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  <w:t>DIREKTORJA</w:t>
            </w:r>
          </w:p>
        </w:tc>
      </w:tr>
    </w:tbl>
    <w:p w14:paraId="7256ECB4" w14:textId="77777777" w:rsidR="005E73EC" w:rsidRDefault="005E73EC" w:rsidP="00082755"/>
    <w:p w14:paraId="7256ECB5" w14:textId="77777777" w:rsidR="00892827" w:rsidRDefault="00892827" w:rsidP="00082755">
      <w:r>
        <w:t>Za naslednje poti:</w:t>
      </w:r>
    </w:p>
    <w:tbl>
      <w:tblPr>
        <w:tblStyle w:val="TableGridLight"/>
        <w:tblW w:w="10431" w:type="dxa"/>
        <w:tblLook w:val="04A0" w:firstRow="1" w:lastRow="0" w:firstColumn="1" w:lastColumn="0" w:noHBand="0" w:noVBand="1"/>
      </w:tblPr>
      <w:tblGrid>
        <w:gridCol w:w="3477"/>
        <w:gridCol w:w="3477"/>
        <w:gridCol w:w="3477"/>
      </w:tblGrid>
      <w:tr w:rsidR="00287283" w14:paraId="7256ECB9" w14:textId="77777777" w:rsidTr="00287283">
        <w:trPr>
          <w:trHeight w:val="418"/>
        </w:trPr>
        <w:tc>
          <w:tcPr>
            <w:tcW w:w="3477" w:type="dxa"/>
            <w:vAlign w:val="center"/>
          </w:tcPr>
          <w:p w14:paraId="7256ECB6" w14:textId="77777777" w:rsidR="00287283" w:rsidRPr="00287283" w:rsidRDefault="00287283" w:rsidP="002F41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Relacija (od-do)</w:t>
            </w:r>
          </w:p>
        </w:tc>
        <w:tc>
          <w:tcPr>
            <w:tcW w:w="3477" w:type="dxa"/>
            <w:vAlign w:val="center"/>
          </w:tcPr>
          <w:p w14:paraId="7256ECB7" w14:textId="77777777" w:rsidR="00287283" w:rsidRPr="00287283" w:rsidRDefault="00287283" w:rsidP="002F41A3">
            <w:pPr>
              <w:jc w:val="center"/>
              <w:rPr>
                <w:b/>
                <w:bCs/>
              </w:rPr>
            </w:pPr>
            <w:r w:rsidRPr="00287283">
              <w:rPr>
                <w:b/>
                <w:bCs/>
              </w:rPr>
              <w:t>Datum</w:t>
            </w:r>
            <w:r w:rsidR="002F41A3">
              <w:rPr>
                <w:b/>
                <w:bCs/>
              </w:rPr>
              <w:t xml:space="preserve"> </w:t>
            </w:r>
            <w:r w:rsidRPr="00287283">
              <w:rPr>
                <w:b/>
                <w:bCs/>
              </w:rPr>
              <w:t>odhoda</w:t>
            </w:r>
          </w:p>
        </w:tc>
        <w:tc>
          <w:tcPr>
            <w:tcW w:w="3477" w:type="dxa"/>
            <w:vAlign w:val="center"/>
          </w:tcPr>
          <w:p w14:paraId="7256ECB8" w14:textId="77777777" w:rsidR="00287283" w:rsidRPr="00287283" w:rsidRDefault="00287283" w:rsidP="002F41A3">
            <w:pPr>
              <w:jc w:val="center"/>
              <w:rPr>
                <w:b/>
                <w:bCs/>
              </w:rPr>
            </w:pPr>
            <w:r w:rsidRPr="00287283">
              <w:rPr>
                <w:b/>
                <w:bCs/>
              </w:rPr>
              <w:t>Datum</w:t>
            </w:r>
            <w:r w:rsidR="002F41A3">
              <w:rPr>
                <w:b/>
                <w:bCs/>
              </w:rPr>
              <w:t xml:space="preserve"> </w:t>
            </w:r>
            <w:r w:rsidRPr="00287283">
              <w:rPr>
                <w:b/>
                <w:bCs/>
              </w:rPr>
              <w:t>prihoda</w:t>
            </w:r>
          </w:p>
        </w:tc>
      </w:tr>
      <w:tr w:rsidR="00287283" w14:paraId="7256ECBD" w14:textId="77777777" w:rsidTr="00287283">
        <w:trPr>
          <w:trHeight w:val="509"/>
        </w:trPr>
        <w:tc>
          <w:tcPr>
            <w:tcW w:w="3477" w:type="dxa"/>
          </w:tcPr>
          <w:p w14:paraId="7256ECBA" w14:textId="65830D6D" w:rsidR="00287283" w:rsidRDefault="002F41A3" w:rsidP="002F41A3">
            <w:pPr>
              <w:jc w:val="center"/>
            </w:pPr>
            <w:r>
              <w:t xml:space="preserve">Ljubljana - </w:t>
            </w:r>
            <w:r w:rsidR="008D0099">
              <w:fldChar w:fldCharType="begin"/>
            </w:r>
            <w:r w:rsidR="008D0099">
              <w:instrText xml:space="preserve"> MERGEFIELD Lokacija </w:instrText>
            </w:r>
            <w:r w:rsidR="008D0099">
              <w:fldChar w:fldCharType="separate"/>
            </w:r>
            <w:r w:rsidR="0081465A">
              <w:rPr>
                <w:noProof/>
              </w:rPr>
              <w:t>«Lokacija»</w:t>
            </w:r>
            <w:r w:rsidR="008D0099">
              <w:fldChar w:fldCharType="end"/>
            </w:r>
          </w:p>
        </w:tc>
        <w:tc>
          <w:tcPr>
            <w:tcW w:w="3477" w:type="dxa"/>
          </w:tcPr>
          <w:p w14:paraId="7256ECBB" w14:textId="40CFB11B" w:rsidR="00287283" w:rsidRDefault="008D0099" w:rsidP="002F41A3">
            <w:pPr>
              <w:jc w:val="center"/>
            </w:pPr>
            <w:r>
              <w:fldChar w:fldCharType="begin"/>
            </w:r>
            <w:r>
              <w:instrText xml:space="preserve"> MERGEFIELD Datum_odhoda </w:instrText>
            </w:r>
            <w:r>
              <w:fldChar w:fldCharType="separate"/>
            </w:r>
            <w:r w:rsidR="0081465A">
              <w:rPr>
                <w:noProof/>
              </w:rPr>
              <w:t>«Datum_odhoda»</w:t>
            </w:r>
            <w:r>
              <w:fldChar w:fldCharType="end"/>
            </w:r>
          </w:p>
        </w:tc>
        <w:tc>
          <w:tcPr>
            <w:tcW w:w="3477" w:type="dxa"/>
          </w:tcPr>
          <w:p w14:paraId="7256ECBC" w14:textId="2BD1999A" w:rsidR="00287283" w:rsidRDefault="008D0099" w:rsidP="002F41A3">
            <w:pPr>
              <w:jc w:val="center"/>
            </w:pPr>
            <w:r>
              <w:fldChar w:fldCharType="begin"/>
            </w:r>
            <w:r>
              <w:instrText xml:space="preserve"> MERGEFIELD Datum_prihoda </w:instrText>
            </w:r>
            <w:r>
              <w:fldChar w:fldCharType="separate"/>
            </w:r>
            <w:r w:rsidR="0081465A">
              <w:rPr>
                <w:noProof/>
              </w:rPr>
              <w:t>«Datum_prihoda»</w:t>
            </w:r>
            <w:r>
              <w:fldChar w:fldCharType="end"/>
            </w:r>
          </w:p>
        </w:tc>
      </w:tr>
      <w:tr w:rsidR="00287283" w14:paraId="7256ECC1" w14:textId="77777777" w:rsidTr="00287283">
        <w:trPr>
          <w:trHeight w:val="502"/>
        </w:trPr>
        <w:tc>
          <w:tcPr>
            <w:tcW w:w="3477" w:type="dxa"/>
          </w:tcPr>
          <w:p w14:paraId="7256ECBE" w14:textId="77777777" w:rsidR="00287283" w:rsidRDefault="00287283" w:rsidP="00082755"/>
        </w:tc>
        <w:tc>
          <w:tcPr>
            <w:tcW w:w="3477" w:type="dxa"/>
          </w:tcPr>
          <w:p w14:paraId="7256ECBF" w14:textId="77777777" w:rsidR="00287283" w:rsidRDefault="00287283" w:rsidP="00082755"/>
        </w:tc>
        <w:tc>
          <w:tcPr>
            <w:tcW w:w="3477" w:type="dxa"/>
          </w:tcPr>
          <w:p w14:paraId="7256ECC0" w14:textId="77777777" w:rsidR="00287283" w:rsidRDefault="00287283" w:rsidP="00082755"/>
        </w:tc>
      </w:tr>
    </w:tbl>
    <w:p w14:paraId="7256ECC2" w14:textId="77777777" w:rsidR="00287283" w:rsidRDefault="00287283" w:rsidP="00082755"/>
    <w:p w14:paraId="7256ECC3" w14:textId="77777777" w:rsidR="001C46B8" w:rsidRDefault="001C46B8" w:rsidP="001C46B8">
      <w:r>
        <w:t>Namen poti:</w:t>
      </w:r>
    </w:p>
    <w:p w14:paraId="7256ECC4" w14:textId="414CA78B" w:rsidR="001C46B8" w:rsidRDefault="002F41A3" w:rsidP="00082755">
      <w:r>
        <w:fldChar w:fldCharType="begin"/>
      </w:r>
      <w:r>
        <w:instrText xml:space="preserve"> MERGEFIELD Kaj </w:instrText>
      </w:r>
      <w:r>
        <w:fldChar w:fldCharType="separate"/>
      </w:r>
      <w:r w:rsidR="0081465A">
        <w:rPr>
          <w:noProof/>
        </w:rPr>
        <w:t>«Kaj»</w:t>
      </w:r>
      <w:r>
        <w:fldChar w:fldCharType="end"/>
      </w:r>
    </w:p>
    <w:p w14:paraId="7256ECC5" w14:textId="77777777" w:rsidR="002F41A3" w:rsidRDefault="002F41A3" w:rsidP="00082755"/>
    <w:p w14:paraId="7256ECC6" w14:textId="77777777" w:rsidR="00892827" w:rsidRDefault="005E73EC" w:rsidP="00082755">
      <w:r>
        <w:t>Odobravam uporabo:</w:t>
      </w:r>
    </w:p>
    <w:p w14:paraId="7256ECC7" w14:textId="16B8BFA8" w:rsidR="005E73EC" w:rsidRDefault="001C46B8" w:rsidP="001C46B8">
      <w:pPr>
        <w:pStyle w:val="ListParagraph"/>
        <w:numPr>
          <w:ilvl w:val="0"/>
          <w:numId w:val="20"/>
        </w:numPr>
      </w:pPr>
      <w:r>
        <w:t>VOZILA:</w:t>
      </w:r>
      <w:r>
        <w:tab/>
      </w:r>
      <w:r>
        <w:tab/>
      </w:r>
      <w:r w:rsidR="00670B36">
        <w:fldChar w:fldCharType="begin"/>
      </w:r>
      <w:r w:rsidR="00670B36">
        <w:instrText xml:space="preserve"> MERGEFIELD PREVOZ_VOZILO_ </w:instrText>
      </w:r>
      <w:r w:rsidR="00670B36">
        <w:fldChar w:fldCharType="separate"/>
      </w:r>
      <w:r w:rsidR="0081465A">
        <w:rPr>
          <w:noProof/>
        </w:rPr>
        <w:t>«PREVOZ_VOZILO_»</w:t>
      </w:r>
      <w:r w:rsidR="00670B36">
        <w:fldChar w:fldCharType="end"/>
      </w:r>
    </w:p>
    <w:p w14:paraId="7256ECC8" w14:textId="2330C6ED" w:rsidR="001C46B8" w:rsidRDefault="001C46B8" w:rsidP="001C46B8">
      <w:pPr>
        <w:pStyle w:val="ListParagraph"/>
        <w:numPr>
          <w:ilvl w:val="0"/>
          <w:numId w:val="0"/>
        </w:numPr>
        <w:ind w:left="720"/>
      </w:pPr>
      <w:r>
        <w:t xml:space="preserve">Z reg. </w:t>
      </w:r>
      <w:r w:rsidR="00287283">
        <w:t>š</w:t>
      </w:r>
      <w:r>
        <w:t xml:space="preserve">tevilko: </w:t>
      </w:r>
      <w:r w:rsidR="00232E1E">
        <w:fldChar w:fldCharType="begin"/>
      </w:r>
      <w:r w:rsidR="00232E1E">
        <w:instrText xml:space="preserve"> MERGEFIELD REG </w:instrText>
      </w:r>
      <w:r w:rsidR="00232E1E">
        <w:fldChar w:fldCharType="separate"/>
      </w:r>
      <w:r w:rsidR="0081465A">
        <w:rPr>
          <w:noProof/>
        </w:rPr>
        <w:t>«REG»</w:t>
      </w:r>
      <w:r w:rsidR="00232E1E">
        <w:fldChar w:fldCharType="end"/>
      </w:r>
      <w:r>
        <w:t xml:space="preserve"> in VIN številko:</w:t>
      </w:r>
      <w:r w:rsidR="00232E1E">
        <w:t xml:space="preserve"> </w:t>
      </w:r>
      <w:r w:rsidR="00232E1E">
        <w:fldChar w:fldCharType="begin"/>
      </w:r>
      <w:r w:rsidR="00232E1E">
        <w:instrText xml:space="preserve"> MERGEFIELD VIN </w:instrText>
      </w:r>
      <w:r w:rsidR="00232E1E">
        <w:fldChar w:fldCharType="separate"/>
      </w:r>
      <w:r w:rsidR="0081465A">
        <w:rPr>
          <w:noProof/>
        </w:rPr>
        <w:t>«VIN»</w:t>
      </w:r>
      <w:r w:rsidR="00232E1E">
        <w:fldChar w:fldCharType="end"/>
      </w:r>
    </w:p>
    <w:p w14:paraId="7256ECC9" w14:textId="23B26244" w:rsidR="00287283" w:rsidRDefault="00287283" w:rsidP="00287283">
      <w:pPr>
        <w:pStyle w:val="ListParagraph"/>
        <w:numPr>
          <w:ilvl w:val="0"/>
          <w:numId w:val="20"/>
        </w:numPr>
      </w:pPr>
      <w:r>
        <w:t>Drugo:</w:t>
      </w:r>
      <w:r w:rsidR="002F41A3">
        <w:t xml:space="preserve"> </w:t>
      </w:r>
      <w:r w:rsidR="002F41A3">
        <w:fldChar w:fldCharType="begin"/>
      </w:r>
      <w:r w:rsidR="002F41A3">
        <w:instrText xml:space="preserve"> MERGEFIELD PREVOZ_DRUGO </w:instrText>
      </w:r>
      <w:r w:rsidR="002F41A3">
        <w:fldChar w:fldCharType="separate"/>
      </w:r>
      <w:r w:rsidR="0081465A">
        <w:rPr>
          <w:noProof/>
        </w:rPr>
        <w:t>«PREVOZ_DRUGO»</w:t>
      </w:r>
      <w:r w:rsidR="002F41A3">
        <w:fldChar w:fldCharType="end"/>
      </w:r>
    </w:p>
    <w:p w14:paraId="7256ECCA" w14:textId="77777777" w:rsidR="00287283" w:rsidRDefault="00287283" w:rsidP="00287283"/>
    <w:p w14:paraId="7256ECCB" w14:textId="77777777" w:rsidR="005E73EC" w:rsidRDefault="005E73EC" w:rsidP="005E73EC"/>
    <w:p w14:paraId="7256ECCC" w14:textId="77777777" w:rsidR="005E73EC" w:rsidRDefault="002F41A3" w:rsidP="005E73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6ED70" wp14:editId="7256ED71">
                <wp:simplePos x="0" y="0"/>
                <wp:positionH relativeFrom="column">
                  <wp:posOffset>1371600</wp:posOffset>
                </wp:positionH>
                <wp:positionV relativeFrom="paragraph">
                  <wp:posOffset>12700</wp:posOffset>
                </wp:positionV>
                <wp:extent cx="219075" cy="171450"/>
                <wp:effectExtent l="0" t="0" r="28575" b="19050"/>
                <wp:wrapNone/>
                <wp:docPr id="139295948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1714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109247" id="Oval 3" o:spid="_x0000_s1026" style="position:absolute;margin-left:108pt;margin-top:1pt;width:17.2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" filled="f" strokecolor="black [3200]" strokeweight="1pt">
                <v:stroke joinstyle="miter"/>
              </v:oval>
            </w:pict>
          </mc:Fallback>
        </mc:AlternateContent>
      </w:r>
      <w:r w:rsidR="005E73EC">
        <w:t>Plačilo predujema:</w:t>
      </w:r>
      <w:r w:rsidR="005E73EC">
        <w:tab/>
        <w:t xml:space="preserve"> NE </w:t>
      </w:r>
      <w:r w:rsidR="005E73EC">
        <w:tab/>
        <w:t xml:space="preserve"> / </w:t>
      </w:r>
      <w:r w:rsidR="005E73EC">
        <w:tab/>
        <w:t xml:space="preserve"> DA, v znesku: _______</w:t>
      </w:r>
    </w:p>
    <w:p w14:paraId="7256ECCD" w14:textId="77777777" w:rsidR="005E73EC" w:rsidRDefault="005E73EC" w:rsidP="00082755"/>
    <w:p w14:paraId="7256ECCE" w14:textId="77777777" w:rsidR="005E73EC" w:rsidRDefault="005E73EC" w:rsidP="00082755"/>
    <w:p w14:paraId="7256ECCF" w14:textId="07CF7254" w:rsidR="005E73EC" w:rsidRDefault="005E73EC" w:rsidP="00082755">
      <w:r>
        <w:t xml:space="preserve">Potrjujemo, da je potnik </w:t>
      </w:r>
      <w:r w:rsidR="00232E1E">
        <w:fldChar w:fldCharType="begin"/>
      </w:r>
      <w:r w:rsidR="00232E1E">
        <w:instrText xml:space="preserve"> MERGEFIELD Ime </w:instrText>
      </w:r>
      <w:r w:rsidR="00232E1E">
        <w:fldChar w:fldCharType="separate"/>
      </w:r>
      <w:r w:rsidR="0081465A">
        <w:rPr>
          <w:noProof/>
        </w:rPr>
        <w:t>«Ime»</w:t>
      </w:r>
      <w:r w:rsidR="00232E1E">
        <w:fldChar w:fldCharType="end"/>
      </w:r>
      <w:r w:rsidR="00232E1E">
        <w:t xml:space="preserve"> </w:t>
      </w:r>
      <w:r w:rsidR="00232E1E">
        <w:fldChar w:fldCharType="begin"/>
      </w:r>
      <w:r w:rsidR="00232E1E">
        <w:instrText xml:space="preserve"> MERGEFIELD Priimek </w:instrText>
      </w:r>
      <w:r w:rsidR="00232E1E">
        <w:fldChar w:fldCharType="separate"/>
      </w:r>
      <w:r w:rsidR="0081465A">
        <w:rPr>
          <w:noProof/>
        </w:rPr>
        <w:t>«Priimek»</w:t>
      </w:r>
      <w:r w:rsidR="00232E1E">
        <w:fldChar w:fldCharType="end"/>
      </w:r>
      <w:r w:rsidR="00232E1E">
        <w:t xml:space="preserve"> </w:t>
      </w:r>
      <w:r>
        <w:t>zaposlen v podjetju MIL SISTEMIKA d.o.o. na dan izdaje tega potnega naloga.</w:t>
      </w:r>
    </w:p>
    <w:p w14:paraId="7256ECD0" w14:textId="77777777" w:rsidR="005E73EC" w:rsidRDefault="005E73EC" w:rsidP="00082755"/>
    <w:p w14:paraId="7256ECD1" w14:textId="77777777" w:rsidR="005E73EC" w:rsidRDefault="005E73EC" w:rsidP="00082755">
      <w:r>
        <w:t>Spodaj podpisani zaposleni, potrjujem, da so navedene informacije o stroških, nastalih med službenim potovanjem resnične in jamčim z svojo osebno kazensko in materialno odgovornostjo.</w:t>
      </w:r>
    </w:p>
    <w:p w14:paraId="7256ECD2" w14:textId="77777777" w:rsidR="005E73EC" w:rsidRDefault="005E73EC" w:rsidP="00082755"/>
    <w:p w14:paraId="7256ECD3" w14:textId="77777777" w:rsidR="002F41A3" w:rsidRDefault="002F41A3" w:rsidP="00082755"/>
    <w:p w14:paraId="7256ECD4" w14:textId="77777777" w:rsidR="005E73EC" w:rsidRPr="00287283" w:rsidRDefault="005E73EC" w:rsidP="00082755">
      <w:pPr>
        <w:rPr>
          <w:b/>
          <w:bCs/>
        </w:rPr>
      </w:pPr>
      <w:r w:rsidRPr="00287283">
        <w:rPr>
          <w:b/>
          <w:bCs/>
        </w:rPr>
        <w:t>Podpis direktorja:</w:t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</w:r>
      <w:r w:rsidRPr="00287283">
        <w:rPr>
          <w:b/>
          <w:bCs/>
        </w:rPr>
        <w:tab/>
        <w:t>Podpis zaposlenega:</w:t>
      </w:r>
    </w:p>
    <w:p w14:paraId="7256ECD5" w14:textId="77777777" w:rsidR="005E73EC" w:rsidRDefault="00E90AFA" w:rsidP="00082755">
      <w:r>
        <w:t>Josip Polančec</w:t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  <w:r w:rsidR="005E73EC">
        <w:tab/>
      </w:r>
    </w:p>
    <w:p w14:paraId="7256ECD6" w14:textId="77777777" w:rsidR="005E73EC" w:rsidRDefault="00CC0AAF" w:rsidP="00082755">
      <w:r w:rsidRPr="00CC0AAF">
        <w:rPr>
          <w:noProof/>
        </w:rPr>
        <w:drawing>
          <wp:anchor distT="0" distB="0" distL="114300" distR="114300" simplePos="0" relativeHeight="251660288" behindDoc="0" locked="0" layoutInCell="1" allowOverlap="1" wp14:anchorId="7256ED72" wp14:editId="7256ED73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009650" cy="579755"/>
            <wp:effectExtent l="0" t="0" r="0" b="0"/>
            <wp:wrapNone/>
            <wp:docPr id="9978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877" name="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6ECD7" w14:textId="77777777" w:rsidR="005E73EC" w:rsidRDefault="005E73EC" w:rsidP="0008275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C0AAF">
        <w:tab/>
      </w:r>
      <w:r w:rsidR="00CC0AAF">
        <w:tab/>
      </w:r>
      <w:r>
        <w:t>____________________</w:t>
      </w:r>
    </w:p>
    <w:p w14:paraId="7256ECD8" w14:textId="77777777" w:rsidR="005E73EC" w:rsidRDefault="005E73EC" w:rsidP="00082755"/>
    <w:p w14:paraId="7256ECD9" w14:textId="77777777" w:rsidR="002F41A3" w:rsidRDefault="002F41A3" w:rsidP="00082755">
      <w:pPr>
        <w:rPr>
          <w:b/>
          <w:bCs/>
        </w:rPr>
      </w:pPr>
    </w:p>
    <w:p w14:paraId="7256ECDA" w14:textId="77777777" w:rsidR="002F41A3" w:rsidRDefault="002F41A3" w:rsidP="00082755">
      <w:pPr>
        <w:rPr>
          <w:b/>
          <w:bCs/>
        </w:rPr>
      </w:pPr>
    </w:p>
    <w:p w14:paraId="7256ECDB" w14:textId="77777777" w:rsidR="002F41A3" w:rsidRDefault="002F41A3" w:rsidP="00082755">
      <w:pPr>
        <w:rPr>
          <w:b/>
          <w:bCs/>
        </w:rPr>
      </w:pPr>
    </w:p>
    <w:p w14:paraId="7256ECDC" w14:textId="77777777" w:rsidR="002F41A3" w:rsidRDefault="002F41A3" w:rsidP="00082755">
      <w:pPr>
        <w:rPr>
          <w:b/>
          <w:bCs/>
        </w:rPr>
      </w:pPr>
    </w:p>
    <w:p w14:paraId="7256ECDD" w14:textId="77777777" w:rsidR="002F41A3" w:rsidRPr="002F41A3" w:rsidRDefault="005E73EC">
      <w:pPr>
        <w:rPr>
          <w:b/>
          <w:bCs/>
        </w:rPr>
      </w:pPr>
      <w:r w:rsidRPr="005E73EC">
        <w:rPr>
          <w:b/>
          <w:bCs/>
        </w:rPr>
        <w:t xml:space="preserve">Zaključeni potni nalog </w:t>
      </w:r>
      <w:r>
        <w:rPr>
          <w:b/>
          <w:bCs/>
        </w:rPr>
        <w:t xml:space="preserve">skupaj z </w:t>
      </w:r>
      <w:r w:rsidR="00287283">
        <w:rPr>
          <w:b/>
          <w:bCs/>
        </w:rPr>
        <w:t>obračunom stroškov</w:t>
      </w:r>
      <w:r>
        <w:rPr>
          <w:b/>
          <w:bCs/>
        </w:rPr>
        <w:t xml:space="preserve"> in vsem dokazili o stroških </w:t>
      </w:r>
      <w:r w:rsidRPr="005E73EC">
        <w:rPr>
          <w:b/>
          <w:bCs/>
        </w:rPr>
        <w:t>je potrebno oddati v HR najkasneje v 3 delovnih dneh po zaključku poti!</w:t>
      </w:r>
      <w:r w:rsidR="002F41A3">
        <w:br w:type="page"/>
      </w:r>
    </w:p>
    <w:p w14:paraId="7256ECDE" w14:textId="77777777" w:rsidR="001C46B8" w:rsidRPr="002509DF" w:rsidRDefault="001C46B8" w:rsidP="001C46B8">
      <w:pPr>
        <w:pStyle w:val="Documenttitle0"/>
        <w:rPr>
          <w:lang w:val="sl-SI"/>
        </w:rPr>
      </w:pPr>
      <w:r>
        <w:rPr>
          <w:lang w:val="sl-SI"/>
        </w:rPr>
        <w:lastRenderedPageBreak/>
        <w:t>OBRAČUN STROŠKOV POTNEGA NALOGA</w:t>
      </w:r>
    </w:p>
    <w:p w14:paraId="7256ECDF" w14:textId="77777777" w:rsidR="001C46B8" w:rsidRDefault="001C46B8" w:rsidP="001C46B8">
      <w:pPr>
        <w:pStyle w:val="Documentsubtitle0"/>
        <w:rPr>
          <w:lang w:val="sl-SI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97"/>
        <w:gridCol w:w="5159"/>
      </w:tblGrid>
      <w:tr w:rsidR="002F41A3" w14:paraId="7256ECE4" w14:textId="77777777" w:rsidTr="00162ABC">
        <w:tc>
          <w:tcPr>
            <w:tcW w:w="5297" w:type="dxa"/>
          </w:tcPr>
          <w:p w14:paraId="7256ECE0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 w:rsidRPr="00892827">
              <w:rPr>
                <w:b w:val="0"/>
                <w:bCs w:val="0"/>
                <w:sz w:val="20"/>
                <w:szCs w:val="20"/>
                <w:lang w:val="sl-SI"/>
              </w:rPr>
              <w:t>Št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t>evilka potnega naloga</w:t>
            </w:r>
            <w:r w:rsidRPr="00892827">
              <w:rPr>
                <w:b w:val="0"/>
                <w:bCs w:val="0"/>
                <w:sz w:val="20"/>
                <w:szCs w:val="20"/>
                <w:lang w:val="sl-SI"/>
              </w:rPr>
              <w:t>:</w:t>
            </w:r>
          </w:p>
          <w:p w14:paraId="7256ECE1" w14:textId="28AA12AB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Potni_nalog_ŠT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«Potni_nalog_ŠT»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7256ECE2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Datum:</w:t>
            </w:r>
          </w:p>
          <w:p w14:paraId="7256ECE3" w14:textId="3030C4C3" w:rsidR="002F41A3" w:rsidRPr="00892827" w:rsidRDefault="00670B36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Datum_prihoda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«Datum_prihoda»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</w:tr>
    </w:tbl>
    <w:p w14:paraId="7256ECE5" w14:textId="77777777" w:rsidR="001C46B8" w:rsidRDefault="001C46B8" w:rsidP="001C46B8"/>
    <w:p w14:paraId="7256ECE6" w14:textId="77777777" w:rsidR="001C46B8" w:rsidRDefault="001C46B8" w:rsidP="001C46B8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97"/>
        <w:gridCol w:w="5159"/>
      </w:tblGrid>
      <w:tr w:rsidR="002F41A3" w14:paraId="7256ECEB" w14:textId="77777777" w:rsidTr="00133179">
        <w:tc>
          <w:tcPr>
            <w:tcW w:w="5297" w:type="dxa"/>
          </w:tcPr>
          <w:p w14:paraId="7256ECE7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Ime in priimek zaposlenega:</w:t>
            </w:r>
          </w:p>
          <w:p w14:paraId="7256ECE8" w14:textId="61B1A920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Ime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«Ime»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Priimek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«Priimek»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7256ECE9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Na delovnem mestu:</w:t>
            </w:r>
          </w:p>
          <w:p w14:paraId="7256ECEA" w14:textId="7B8FE1AE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DM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«DM»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</w:tr>
      <w:tr w:rsidR="002F41A3" w14:paraId="7256ECF0" w14:textId="77777777" w:rsidTr="00133179">
        <w:tc>
          <w:tcPr>
            <w:tcW w:w="5297" w:type="dxa"/>
          </w:tcPr>
          <w:p w14:paraId="7256ECEC" w14:textId="77777777" w:rsidR="002F41A3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t>Iz prebivališča:</w:t>
            </w:r>
          </w:p>
          <w:p w14:paraId="7256ECED" w14:textId="06CB505E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begin"/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instrText xml:space="preserve"> MERGEFIELD Naslov </w:instrTex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separate"/>
            </w:r>
            <w:r w:rsidR="0081465A">
              <w:rPr>
                <w:b w:val="0"/>
                <w:bCs w:val="0"/>
                <w:noProof/>
                <w:sz w:val="20"/>
                <w:szCs w:val="20"/>
                <w:lang w:val="sl-SI"/>
              </w:rPr>
              <w:t>«Naslov»</w:t>
            </w:r>
            <w:r>
              <w:rPr>
                <w:b w:val="0"/>
                <w:bCs w:val="0"/>
                <w:sz w:val="20"/>
                <w:szCs w:val="20"/>
                <w:lang w:val="sl-SI"/>
              </w:rPr>
              <w:fldChar w:fldCharType="end"/>
            </w:r>
          </w:p>
        </w:tc>
        <w:tc>
          <w:tcPr>
            <w:tcW w:w="5159" w:type="dxa"/>
          </w:tcPr>
          <w:p w14:paraId="7256ECEE" w14:textId="77777777" w:rsidR="002F41A3" w:rsidRPr="005E73EC" w:rsidRDefault="002F41A3" w:rsidP="002F41A3">
            <w:pPr>
              <w:pStyle w:val="Documentsubtitle0"/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</w:pPr>
            <w:r w:rsidRPr="005E73EC"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  <w:t>Po nalogu:</w:t>
            </w:r>
          </w:p>
          <w:p w14:paraId="7256ECEF" w14:textId="77777777" w:rsidR="002F41A3" w:rsidRPr="00892827" w:rsidRDefault="002F41A3" w:rsidP="002F41A3">
            <w:pPr>
              <w:pStyle w:val="Documentsubtitle0"/>
              <w:rPr>
                <w:b w:val="0"/>
                <w:bCs w:val="0"/>
                <w:sz w:val="20"/>
                <w:szCs w:val="20"/>
                <w:lang w:val="sl-SI"/>
              </w:rPr>
            </w:pPr>
            <w:r w:rsidRPr="005E73EC">
              <w:rPr>
                <w:b w:val="0"/>
                <w:bCs w:val="0"/>
                <w:color w:val="000000" w:themeColor="text1"/>
                <w:sz w:val="20"/>
                <w:szCs w:val="20"/>
                <w:lang w:val="sl-SI"/>
              </w:rPr>
              <w:t>DIREKTORJA</w:t>
            </w:r>
          </w:p>
        </w:tc>
      </w:tr>
    </w:tbl>
    <w:p w14:paraId="7256ECF1" w14:textId="77777777" w:rsidR="001C46B8" w:rsidRDefault="001C46B8" w:rsidP="001C46B8"/>
    <w:p w14:paraId="7256ECF2" w14:textId="241F8DCA" w:rsidR="00670B36" w:rsidRDefault="00670B36" w:rsidP="00670B36">
      <w:r>
        <w:t xml:space="preserve">Obračun dnevnic: </w:t>
      </w:r>
      <w:r>
        <w:tab/>
      </w:r>
      <w:r>
        <w:tab/>
      </w:r>
      <w:r>
        <w:tab/>
        <w:t xml:space="preserve">LJ - </w:t>
      </w:r>
      <w:r>
        <w:fldChar w:fldCharType="begin"/>
      </w:r>
      <w:r>
        <w:instrText xml:space="preserve"> MERGEFIELD Lokacija </w:instrText>
      </w:r>
      <w:r>
        <w:fldChar w:fldCharType="separate"/>
      </w:r>
      <w:r w:rsidR="0081465A">
        <w:rPr>
          <w:noProof/>
        </w:rPr>
        <w:t>«Lokacija»</w:t>
      </w:r>
      <w:r>
        <w:fldChar w:fldCharType="end"/>
      </w:r>
    </w:p>
    <w:p w14:paraId="7256ECF3" w14:textId="77777777" w:rsidR="00670B36" w:rsidRDefault="00670B36" w:rsidP="00670B36"/>
    <w:tbl>
      <w:tblPr>
        <w:tblW w:w="13260" w:type="dxa"/>
        <w:tblLook w:val="04A0" w:firstRow="1" w:lastRow="0" w:firstColumn="1" w:lastColumn="0" w:noHBand="0" w:noVBand="1"/>
      </w:tblPr>
      <w:tblGrid>
        <w:gridCol w:w="1430"/>
        <w:gridCol w:w="1368"/>
        <w:gridCol w:w="62"/>
        <w:gridCol w:w="2737"/>
        <w:gridCol w:w="2600"/>
        <w:gridCol w:w="2600"/>
        <w:gridCol w:w="2463"/>
      </w:tblGrid>
      <w:tr w:rsidR="00670B36" w:rsidRPr="007D5677" w14:paraId="7256ECF8" w14:textId="77777777" w:rsidTr="00E81CD2">
        <w:trPr>
          <w:gridAfter w:val="1"/>
          <w:wAfter w:w="2463" w:type="dxa"/>
          <w:trHeight w:val="290"/>
        </w:trPr>
        <w:tc>
          <w:tcPr>
            <w:tcW w:w="28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ECF4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 xml:space="preserve">Datum,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>ura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>odhoda</w:t>
            </w:r>
            <w:proofErr w:type="spellEnd"/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ECF5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>______________________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ECF6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ECF7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670B36" w:rsidRPr="007D5677" w14:paraId="7256ECFD" w14:textId="77777777" w:rsidTr="00E81CD2">
        <w:trPr>
          <w:gridAfter w:val="1"/>
          <w:wAfter w:w="2463" w:type="dxa"/>
          <w:trHeight w:val="360"/>
        </w:trPr>
        <w:tc>
          <w:tcPr>
            <w:tcW w:w="28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ECF9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 xml:space="preserve">Datum,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>ura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>prihoda</w:t>
            </w:r>
            <w:proofErr w:type="spellEnd"/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ECFA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  <w:t>_______________________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ECFB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u w:val="single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ECFC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670B36" w:rsidRPr="007D5677" w14:paraId="7256ED02" w14:textId="77777777" w:rsidTr="00E81CD2">
        <w:trPr>
          <w:gridAfter w:val="1"/>
          <w:wAfter w:w="2463" w:type="dxa"/>
          <w:trHeight w:val="470"/>
        </w:trPr>
        <w:tc>
          <w:tcPr>
            <w:tcW w:w="2860" w:type="dxa"/>
            <w:gridSpan w:val="3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CFE" w14:textId="77777777" w:rsidR="00670B36" w:rsidRPr="007D5677" w:rsidRDefault="00670B36" w:rsidP="00E81C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Št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. DNI</w:t>
            </w:r>
          </w:p>
        </w:tc>
        <w:tc>
          <w:tcPr>
            <w:tcW w:w="2737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CFF" w14:textId="77777777" w:rsidR="00670B36" w:rsidRPr="007D5677" w:rsidRDefault="00670B36" w:rsidP="00E81C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Datum</w:t>
            </w:r>
          </w:p>
        </w:tc>
        <w:tc>
          <w:tcPr>
            <w:tcW w:w="26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00" w14:textId="77777777" w:rsidR="00670B36" w:rsidRPr="007D5677" w:rsidRDefault="00670B36" w:rsidP="00E81C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Zagotovljeni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obroki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(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zajtrk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,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kosilo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,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večerja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)</w:t>
            </w:r>
          </w:p>
        </w:tc>
        <w:tc>
          <w:tcPr>
            <w:tcW w:w="26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01" w14:textId="77777777" w:rsidR="00670B36" w:rsidRPr="007D5677" w:rsidRDefault="00670B36" w:rsidP="00E81C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Dnevnica</w:t>
            </w:r>
            <w:proofErr w:type="spellEnd"/>
          </w:p>
        </w:tc>
      </w:tr>
      <w:tr w:rsidR="00670B36" w:rsidRPr="007D5677" w14:paraId="7256ED07" w14:textId="77777777" w:rsidTr="00E81CD2">
        <w:trPr>
          <w:gridAfter w:val="1"/>
          <w:wAfter w:w="2463" w:type="dxa"/>
          <w:trHeight w:val="458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03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04" w14:textId="078B44FA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instrText xml:space="preserve"> MERGEFIELD Datum_odhoda </w:instrText>
            </w:r>
            <w: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fldChar w:fldCharType="separate"/>
            </w:r>
            <w:r w:rsidR="0081465A">
              <w:rPr>
                <w:rFonts w:ascii="Calibri" w:eastAsia="Times New Roman" w:hAnsi="Calibri" w:cs="Calibri"/>
                <w:noProof/>
                <w:color w:val="000000"/>
                <w:szCs w:val="22"/>
                <w:lang w:val="en-SI" w:eastAsia="en-SI"/>
              </w:rPr>
              <w:t>«Datum_odhoda»</w:t>
            </w:r>
            <w: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fldChar w:fldCharType="end"/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05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06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0C" w14:textId="77777777" w:rsidTr="00E81CD2">
        <w:trPr>
          <w:gridAfter w:val="1"/>
          <w:wAfter w:w="2463" w:type="dxa"/>
          <w:trHeight w:val="590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08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09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0A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0B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11" w14:textId="77777777" w:rsidTr="00E81CD2">
        <w:trPr>
          <w:gridAfter w:val="1"/>
          <w:wAfter w:w="2463" w:type="dxa"/>
          <w:trHeight w:val="528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0D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0E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0F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10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16" w14:textId="77777777" w:rsidTr="00E81CD2">
        <w:trPr>
          <w:gridAfter w:val="1"/>
          <w:wAfter w:w="2463" w:type="dxa"/>
          <w:trHeight w:val="536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12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13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14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15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1B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6ED17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6ED18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6ED19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6ED1A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20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6ED1C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Obračun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kilometrine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:</w:t>
            </w: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6ED1D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6ED1E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6ED1F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25" w14:textId="77777777" w:rsidTr="00E81CD2">
        <w:trPr>
          <w:gridAfter w:val="1"/>
          <w:wAfter w:w="2463" w:type="dxa"/>
          <w:trHeight w:val="290"/>
        </w:trPr>
        <w:tc>
          <w:tcPr>
            <w:tcW w:w="2860" w:type="dxa"/>
            <w:gridSpan w:val="3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21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Začetna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lokacija</w:t>
            </w:r>
            <w:proofErr w:type="spellEnd"/>
          </w:p>
        </w:tc>
        <w:tc>
          <w:tcPr>
            <w:tcW w:w="2737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22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Končna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lokacija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23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Št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.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kilometrov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24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Obračun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/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znesek</w:t>
            </w:r>
            <w:proofErr w:type="spellEnd"/>
          </w:p>
        </w:tc>
      </w:tr>
      <w:tr w:rsidR="00670B36" w:rsidRPr="007D5677" w14:paraId="7256ED2A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26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3756EC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 LJUBLJANA</w:t>
            </w: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27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28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29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670B36" w:rsidRPr="007D5677" w14:paraId="7256ED2F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2B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2C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3756EC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LJUBLJANA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2D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2E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34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6ED30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6ED31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6ED32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6ED33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39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6ED35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Priloženi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računi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:</w:t>
            </w: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6ED36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6ED37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bottom"/>
            <w:hideMark/>
          </w:tcPr>
          <w:p w14:paraId="7256ED38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3D" w14:textId="77777777" w:rsidTr="00E81CD2">
        <w:trPr>
          <w:gridAfter w:val="1"/>
          <w:wAfter w:w="2463" w:type="dxa"/>
          <w:trHeight w:val="290"/>
        </w:trPr>
        <w:tc>
          <w:tcPr>
            <w:tcW w:w="2860" w:type="dxa"/>
            <w:gridSpan w:val="3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3A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Račun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,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podjetje</w:t>
            </w:r>
            <w:proofErr w:type="spellEnd"/>
          </w:p>
        </w:tc>
        <w:tc>
          <w:tcPr>
            <w:tcW w:w="533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3B" w14:textId="77777777" w:rsidR="00670B36" w:rsidRPr="007D5677" w:rsidRDefault="00670B36" w:rsidP="00E81C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Opis</w:t>
            </w:r>
            <w:proofErr w:type="spellEnd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</w:t>
            </w: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stroška</w:t>
            </w:r>
            <w:proofErr w:type="spellEnd"/>
          </w:p>
        </w:tc>
        <w:tc>
          <w:tcPr>
            <w:tcW w:w="2600" w:type="dxa"/>
            <w:tcBorders>
              <w:top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  <w:hideMark/>
          </w:tcPr>
          <w:p w14:paraId="7256ED3C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proofErr w:type="spellStart"/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Znesek</w:t>
            </w:r>
            <w:proofErr w:type="spellEnd"/>
          </w:p>
        </w:tc>
      </w:tr>
      <w:tr w:rsidR="00670B36" w:rsidRPr="007D5677" w14:paraId="7256ED41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3E" w14:textId="77777777" w:rsidR="00670B36" w:rsidRPr="007D5677" w:rsidRDefault="00670B36" w:rsidP="00E81CD2">
            <w:pPr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533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3F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single" w:sz="8" w:space="0" w:color="BFBFBF"/>
              <w:bottom w:val="single" w:sz="8" w:space="0" w:color="BFBFBF"/>
              <w:right w:val="single" w:sz="8" w:space="0" w:color="BFBFBF"/>
            </w:tcBorders>
            <w:noWrap/>
            <w:vAlign w:val="center"/>
          </w:tcPr>
          <w:p w14:paraId="7256ED40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45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42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533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43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44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 </w:t>
            </w:r>
          </w:p>
        </w:tc>
      </w:tr>
      <w:tr w:rsidR="00670B36" w:rsidRPr="007D5677" w14:paraId="7256ED49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46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533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47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256ED48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4D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256ED4A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  <w:tc>
          <w:tcPr>
            <w:tcW w:w="533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256ED4B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256ED4C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> </w:t>
            </w:r>
          </w:p>
        </w:tc>
      </w:tr>
      <w:tr w:rsidR="00670B36" w:rsidRPr="007D5677" w14:paraId="7256ED51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256ED4E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  <w:tc>
          <w:tcPr>
            <w:tcW w:w="533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256ED4F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256ED50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 </w:t>
            </w:r>
          </w:p>
        </w:tc>
      </w:tr>
      <w:tr w:rsidR="00670B36" w:rsidRPr="007D5677" w14:paraId="7256ED56" w14:textId="77777777" w:rsidTr="00E81CD2">
        <w:trPr>
          <w:trHeight w:val="300"/>
        </w:trPr>
        <w:tc>
          <w:tcPr>
            <w:tcW w:w="2860" w:type="dxa"/>
            <w:gridSpan w:val="3"/>
            <w:tcBorders>
              <w:top w:val="nil"/>
              <w:left w:val="nil"/>
              <w:right w:val="nil"/>
            </w:tcBorders>
            <w:vAlign w:val="center"/>
            <w:hideMark/>
          </w:tcPr>
          <w:p w14:paraId="7256ED52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5337" w:type="dxa"/>
            <w:gridSpan w:val="2"/>
            <w:tcBorders>
              <w:top w:val="nil"/>
              <w:left w:val="nil"/>
              <w:right w:val="nil"/>
            </w:tcBorders>
            <w:vAlign w:val="bottom"/>
            <w:hideMark/>
          </w:tcPr>
          <w:p w14:paraId="7256ED53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7256ED54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6ED55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670B36" w:rsidRPr="007D5677" w14:paraId="7256ED5A" w14:textId="77777777" w:rsidTr="00E81CD2">
        <w:trPr>
          <w:gridAfter w:val="1"/>
          <w:wAfter w:w="2463" w:type="dxa"/>
          <w:trHeight w:val="300"/>
        </w:trPr>
        <w:tc>
          <w:tcPr>
            <w:tcW w:w="2860" w:type="dxa"/>
            <w:gridSpan w:val="3"/>
            <w:tcBorders>
              <w:left w:val="nil"/>
            </w:tcBorders>
            <w:vAlign w:val="center"/>
            <w:hideMark/>
          </w:tcPr>
          <w:p w14:paraId="7256ED57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SKUPAJ VSI STROŠKI:  </w:t>
            </w:r>
          </w:p>
        </w:tc>
        <w:tc>
          <w:tcPr>
            <w:tcW w:w="5337" w:type="dxa"/>
            <w:gridSpan w:val="2"/>
            <w:vAlign w:val="bottom"/>
            <w:hideMark/>
          </w:tcPr>
          <w:p w14:paraId="7256ED58" w14:textId="4C5B7D66" w:rsidR="00670B36" w:rsidRPr="007D5677" w:rsidRDefault="00670B36" w:rsidP="00E81CD2">
            <w:pPr>
              <w:jc w:val="right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right w:val="nil"/>
            </w:tcBorders>
            <w:vAlign w:val="bottom"/>
            <w:hideMark/>
          </w:tcPr>
          <w:p w14:paraId="7256ED59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60" w14:textId="77777777" w:rsidTr="0079145B">
        <w:trPr>
          <w:gridAfter w:val="1"/>
          <w:wAfter w:w="2463" w:type="dxa"/>
          <w:trHeight w:val="290"/>
        </w:trPr>
        <w:tc>
          <w:tcPr>
            <w:tcW w:w="1430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256ED5B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143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256ED5C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737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ED5D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600" w:type="dxa"/>
            <w:tcBorders>
              <w:left w:val="nil"/>
              <w:right w:val="nil"/>
            </w:tcBorders>
            <w:noWrap/>
            <w:vAlign w:val="bottom"/>
            <w:hideMark/>
          </w:tcPr>
          <w:p w14:paraId="7256ED5E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60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ED5F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670B36" w:rsidRPr="007D5677" w14:paraId="7256ED65" w14:textId="77777777" w:rsidTr="0079145B">
        <w:trPr>
          <w:gridAfter w:val="1"/>
          <w:wAfter w:w="2463" w:type="dxa"/>
          <w:trHeight w:val="290"/>
        </w:trPr>
        <w:tc>
          <w:tcPr>
            <w:tcW w:w="2798" w:type="dxa"/>
            <w:gridSpan w:val="2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7256ED61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Za </w:t>
            </w:r>
            <w:proofErr w:type="spellStart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>izplačilo</w:t>
            </w:r>
            <w:proofErr w:type="spellEnd"/>
            <w:r w:rsidRPr="007D5677"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  <w:t xml:space="preserve"> zaposlenemu:</w:t>
            </w:r>
          </w:p>
        </w:tc>
        <w:tc>
          <w:tcPr>
            <w:tcW w:w="2799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256ED62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noWrap/>
            <w:vAlign w:val="bottom"/>
            <w:hideMark/>
          </w:tcPr>
          <w:p w14:paraId="7256ED63" w14:textId="0F107215" w:rsidR="00670B36" w:rsidRPr="007D5677" w:rsidRDefault="00670B36" w:rsidP="00E81CD2">
            <w:pPr>
              <w:jc w:val="right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  <w:r w:rsidRPr="007D5677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  <w:t xml:space="preserve"> 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6ED64" w14:textId="77777777" w:rsidR="00670B36" w:rsidRPr="007D5677" w:rsidRDefault="00670B36" w:rsidP="00E81CD2">
            <w:pPr>
              <w:jc w:val="right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</w:tr>
      <w:tr w:rsidR="00670B36" w:rsidRPr="007D5677" w14:paraId="7256ED6A" w14:textId="77777777" w:rsidTr="0079145B">
        <w:trPr>
          <w:gridAfter w:val="1"/>
          <w:wAfter w:w="2463" w:type="dxa"/>
          <w:trHeight w:val="290"/>
        </w:trPr>
        <w:tc>
          <w:tcPr>
            <w:tcW w:w="28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56ED66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56ED67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56ED68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56ED69" w14:textId="77777777" w:rsidR="00670B36" w:rsidRPr="007D5677" w:rsidRDefault="00670B36" w:rsidP="00E81CD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SI" w:eastAsia="en-SI"/>
              </w:rPr>
            </w:pPr>
          </w:p>
        </w:tc>
      </w:tr>
      <w:tr w:rsidR="00670B36" w:rsidRPr="007D5677" w14:paraId="7256ED6E" w14:textId="77777777" w:rsidTr="00E81CD2">
        <w:trPr>
          <w:gridAfter w:val="1"/>
          <w:wAfter w:w="2463" w:type="dxa"/>
          <w:trHeight w:val="290"/>
        </w:trPr>
        <w:tc>
          <w:tcPr>
            <w:tcW w:w="5597" w:type="dxa"/>
            <w:gridSpan w:val="4"/>
            <w:tcBorders>
              <w:top w:val="nil"/>
              <w:left w:val="nil"/>
              <w:bottom w:val="nil"/>
            </w:tcBorders>
            <w:noWrap/>
            <w:vAlign w:val="center"/>
          </w:tcPr>
          <w:p w14:paraId="7256ED6B" w14:textId="77777777" w:rsidR="00670B36" w:rsidRPr="007D5677" w:rsidRDefault="00670B36" w:rsidP="00E81CD2">
            <w:pPr>
              <w:jc w:val="center"/>
              <w:rPr>
                <w:rFonts w:ascii="Calibri" w:eastAsia="Times New Roman" w:hAnsi="Calibri" w:cs="Calibri"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noWrap/>
            <w:vAlign w:val="bottom"/>
          </w:tcPr>
          <w:p w14:paraId="7256ED6C" w14:textId="77777777" w:rsidR="00670B36" w:rsidRPr="007D5677" w:rsidRDefault="00670B36" w:rsidP="00E81CD2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56ED6D" w14:textId="77777777" w:rsidR="00670B36" w:rsidRPr="007D5677" w:rsidRDefault="00670B36" w:rsidP="00E81CD2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val="en-SI" w:eastAsia="en-SI"/>
              </w:rPr>
            </w:pPr>
          </w:p>
        </w:tc>
      </w:tr>
    </w:tbl>
    <w:p w14:paraId="7256ED6F" w14:textId="77777777" w:rsidR="00287283" w:rsidRDefault="00287283" w:rsidP="001C46B8"/>
    <w:sectPr w:rsidR="00287283" w:rsidSect="008B77BC">
      <w:headerReference w:type="default" r:id="rId9"/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8C9E8" w14:textId="77777777" w:rsidR="00F11033" w:rsidRPr="002509DF" w:rsidRDefault="00F11033">
      <w:r w:rsidRPr="002509DF">
        <w:separator/>
      </w:r>
    </w:p>
  </w:endnote>
  <w:endnote w:type="continuationSeparator" w:id="0">
    <w:p w14:paraId="79AFEAF9" w14:textId="77777777" w:rsidR="00F11033" w:rsidRPr="002509DF" w:rsidRDefault="00F11033">
      <w:r w:rsidRPr="002509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altName w:val="Arial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OptimistBlack">
    <w:altName w:val="Cambria"/>
    <w:panose1 w:val="00000000000000000000"/>
    <w:charset w:val="00"/>
    <w:family w:val="roman"/>
    <w:notTrueType/>
    <w:pitch w:val="default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 OptimistSem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6ED7D" w14:textId="77777777" w:rsidR="006D58A9" w:rsidRPr="002509DF" w:rsidRDefault="006D58A9">
    <w:r w:rsidRPr="002509DF">
      <w:rPr>
        <w:rFonts w:ascii="Calibri" w:eastAsia="Calibri" w:hAnsi="Calibri" w:cs="Calibri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256ED83" wp14:editId="7256ED84">
              <wp:simplePos x="0" y="0"/>
              <wp:positionH relativeFrom="column">
                <wp:posOffset>-47625</wp:posOffset>
              </wp:positionH>
              <wp:positionV relativeFrom="paragraph">
                <wp:posOffset>53975</wp:posOffset>
              </wp:positionV>
              <wp:extent cx="6772275" cy="447675"/>
              <wp:effectExtent l="0" t="0" r="0" b="0"/>
              <wp:wrapNone/>
              <wp:docPr id="14436676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72275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10427" w:type="dxa"/>
                            <w:tblInd w:w="-3" w:type="dxa"/>
                            <w:tblLayout w:type="fixed"/>
                            <w:tblCellMar>
                              <w:left w:w="60" w:type="dxa"/>
                              <w:right w:w="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720"/>
                            <w:gridCol w:w="3707"/>
                          </w:tblGrid>
                          <w:tr w:rsidR="006D58A9" w:rsidRPr="002509DF" w14:paraId="7256ED8E" w14:textId="77777777" w:rsidTr="006D58A9">
                            <w:trPr>
                              <w:trHeight w:val="310"/>
                            </w:trPr>
                            <w:tc>
                              <w:tcPr>
                                <w:tcW w:w="6720" w:type="dxa"/>
                                <w:tcMar>
                                  <w:top w:w="0" w:type="dxa"/>
                                  <w:left w:w="60" w:type="dxa"/>
                                  <w:bottom w:w="0" w:type="dxa"/>
                                  <w:right w:w="60" w:type="dxa"/>
                                </w:tcMar>
                              </w:tcPr>
                              <w:p w14:paraId="7256ED8C" w14:textId="77777777" w:rsidR="006D58A9" w:rsidRPr="002509DF" w:rsidRDefault="006D58A9" w:rsidP="006D58A9">
                                <w:pPr>
                                  <w:rPr>
                                    <w:color w:val="4C747E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707" w:type="dxa"/>
                                <w:tcMar>
                                  <w:top w:w="0" w:type="dxa"/>
                                  <w:left w:w="60" w:type="dxa"/>
                                  <w:bottom w:w="0" w:type="dxa"/>
                                  <w:right w:w="60" w:type="dxa"/>
                                </w:tcMar>
                                <w:vAlign w:val="bottom"/>
                              </w:tcPr>
                              <w:p w14:paraId="7256ED8D" w14:textId="77777777" w:rsidR="006D58A9" w:rsidRPr="002509DF" w:rsidRDefault="00835E31" w:rsidP="006D58A9">
                                <w:pPr>
                                  <w:jc w:val="right"/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t>Stran</w: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instrText xml:space="preserve">PAGE </w:instrTex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6D58A9" w:rsidRPr="002509DF">
                                  <w:rPr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b/>
                                    <w:bCs/>
                                    <w:color w:val="4C747E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t xml:space="preserve">/ </w: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instrText xml:space="preserve">NUMPAGES </w:instrText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6D58A9" w:rsidRPr="002509DF">
                                  <w:rPr>
                                    <w:rFonts w:ascii="Calibri" w:eastAsia="Calibri" w:hAnsi="Calibri" w:cs="Calibri"/>
                                    <w:color w:val="4C747E"/>
                                    <w:sz w:val="20"/>
                                    <w:szCs w:val="20"/>
                                  </w:rPr>
                                  <w:t>8</w:t>
                                </w:r>
                                <w:r w:rsidR="006D58A9" w:rsidRPr="002509DF">
                                  <w:rPr>
                                    <w:color w:val="4C747E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256ED8F" w14:textId="77777777" w:rsidR="006D58A9" w:rsidRPr="002509DF" w:rsidRDefault="006D58A9" w:rsidP="006D58A9">
                          <w:pPr>
                            <w:rPr>
                              <w:smallCaps/>
                              <w:color w:val="46757E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56ED8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3.75pt;margin-top:4.25pt;width:533.25pt;height:35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" filled="f" stroked="f">
              <v:textbox>
                <w:txbxContent>
                  <w:tbl>
                    <w:tblPr>
                      <w:tblW w:w="10427" w:type="dxa"/>
                      <w:tblInd w:w="-3" w:type="dxa"/>
                      <w:tblLayout w:type="fixed"/>
                      <w:tblCellMar>
                        <w:left w:w="60" w:type="dxa"/>
                        <w:right w:w="6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720"/>
                      <w:gridCol w:w="3707"/>
                    </w:tblGrid>
                    <w:tr w:rsidR="006D58A9" w:rsidRPr="002509DF" w14:paraId="7256ED8E" w14:textId="77777777" w:rsidTr="006D58A9">
                      <w:trPr>
                        <w:trHeight w:val="310"/>
                      </w:trPr>
                      <w:tc>
                        <w:tcPr>
                          <w:tcW w:w="6720" w:type="dxa"/>
                          <w:tcMar>
                            <w:top w:w="0" w:type="dxa"/>
                            <w:left w:w="60" w:type="dxa"/>
                            <w:bottom w:w="0" w:type="dxa"/>
                            <w:right w:w="60" w:type="dxa"/>
                          </w:tcMar>
                        </w:tcPr>
                        <w:p w14:paraId="7256ED8C" w14:textId="77777777" w:rsidR="006D58A9" w:rsidRPr="002509DF" w:rsidRDefault="006D58A9" w:rsidP="006D58A9">
                          <w:pPr>
                            <w:rPr>
                              <w:color w:val="4C747E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707" w:type="dxa"/>
                          <w:tcMar>
                            <w:top w:w="0" w:type="dxa"/>
                            <w:left w:w="60" w:type="dxa"/>
                            <w:bottom w:w="0" w:type="dxa"/>
                            <w:right w:w="60" w:type="dxa"/>
                          </w:tcMar>
                          <w:vAlign w:val="bottom"/>
                        </w:tcPr>
                        <w:p w14:paraId="7256ED8D" w14:textId="77777777" w:rsidR="006D58A9" w:rsidRPr="002509DF" w:rsidRDefault="00835E31" w:rsidP="006D58A9">
                          <w:pPr>
                            <w:jc w:val="right"/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t>Stran</w: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t xml:space="preserve"> </w: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fldChar w:fldCharType="begin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instrText xml:space="preserve">PAGE </w:instrTex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t>1</w:t>
                          </w:r>
                          <w:r w:rsidR="006D58A9" w:rsidRPr="002509DF">
                            <w:rPr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fldChar w:fldCharType="end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b/>
                              <w:bCs/>
                              <w:color w:val="4C747E"/>
                              <w:sz w:val="20"/>
                              <w:szCs w:val="20"/>
                            </w:rPr>
                            <w:t xml:space="preserve"> </w: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t xml:space="preserve">/ </w: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fldChar w:fldCharType="begin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instrText xml:space="preserve">NUMPAGES </w:instrText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D58A9" w:rsidRPr="002509DF">
                            <w:rPr>
                              <w:rFonts w:ascii="Calibri" w:eastAsia="Calibri" w:hAnsi="Calibri" w:cs="Calibri"/>
                              <w:color w:val="4C747E"/>
                              <w:sz w:val="20"/>
                              <w:szCs w:val="20"/>
                            </w:rPr>
                            <w:t>8</w:t>
                          </w:r>
                          <w:r w:rsidR="006D58A9" w:rsidRPr="002509DF">
                            <w:rPr>
                              <w:color w:val="4C747E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256ED8F" w14:textId="77777777" w:rsidR="006D58A9" w:rsidRPr="002509DF" w:rsidRDefault="006D58A9" w:rsidP="006D58A9">
                    <w:pPr>
                      <w:rPr>
                        <w:smallCaps/>
                        <w:color w:val="46757E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256ED7E" w14:textId="77777777" w:rsidR="00F004C4" w:rsidRPr="002509DF" w:rsidRDefault="00F004C4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4FE22" w14:textId="77777777" w:rsidR="00F11033" w:rsidRPr="002509DF" w:rsidRDefault="00F11033">
      <w:r w:rsidRPr="002509DF">
        <w:separator/>
      </w:r>
    </w:p>
  </w:footnote>
  <w:footnote w:type="continuationSeparator" w:id="0">
    <w:p w14:paraId="245E0D5F" w14:textId="77777777" w:rsidR="00F11033" w:rsidRPr="002509DF" w:rsidRDefault="00F11033">
      <w:r w:rsidRPr="002509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6ED78" w14:textId="77777777" w:rsidR="00492E71" w:rsidRPr="002509DF" w:rsidRDefault="00492E71">
    <w:pPr>
      <w:rPr>
        <w:rFonts w:ascii="Calibri" w:eastAsia="Calibri" w:hAnsi="Calibri" w:cs="Calibri"/>
        <w:sz w:val="20"/>
        <w:szCs w:val="20"/>
      </w:rPr>
    </w:pPr>
    <w:r w:rsidRPr="002509DF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7256ED7F" wp14:editId="7256ED80">
          <wp:simplePos x="0" y="0"/>
          <wp:positionH relativeFrom="margin">
            <wp:posOffset>-48895</wp:posOffset>
          </wp:positionH>
          <wp:positionV relativeFrom="paragraph">
            <wp:posOffset>-2540</wp:posOffset>
          </wp:positionV>
          <wp:extent cx="741045" cy="552450"/>
          <wp:effectExtent l="0" t="0" r="1905" b="0"/>
          <wp:wrapNone/>
          <wp:docPr id="684554766" name="Picture 6845547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41045" cy="552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56ED79" w14:textId="77777777" w:rsidR="000D2F37" w:rsidRPr="002509DF" w:rsidRDefault="00835E31">
    <w:pPr>
      <w:rPr>
        <w:rFonts w:ascii="Calibri" w:eastAsia="Calibri" w:hAnsi="Calibri" w:cs="Calibri"/>
        <w:sz w:val="20"/>
        <w:szCs w:val="20"/>
      </w:rPr>
    </w:pPr>
    <w:r w:rsidRPr="002509DF">
      <w:rPr>
        <w:rFonts w:ascii="Calibri" w:eastAsia="Calibri" w:hAnsi="Calibri" w:cs="Calibri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256ED81" wp14:editId="7256ED82">
              <wp:simplePos x="0" y="0"/>
              <wp:positionH relativeFrom="column">
                <wp:posOffset>1276184</wp:posOffset>
              </wp:positionH>
              <wp:positionV relativeFrom="paragraph">
                <wp:posOffset>55770</wp:posOffset>
              </wp:positionV>
              <wp:extent cx="5495925" cy="413467"/>
              <wp:effectExtent l="0" t="0" r="0" b="5715"/>
              <wp:wrapNone/>
              <wp:docPr id="7337122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5925" cy="4134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Ind w:w="268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085"/>
                          </w:tblGrid>
                          <w:tr w:rsidR="00C229EA" w:rsidRPr="002509DF" w14:paraId="7256ED86" w14:textId="77777777" w:rsidTr="00C229EA">
                            <w:sdt>
                              <w:sdtPr>
                                <w:id w:val="-1966423468"/>
                                <w:placeholder>
                                  <w:docPart w:val="D5389B5BDBE3401AB80A3C9A875E26AF"/>
                                </w:placeholder>
                                <w:dropDownList>
                                  <w:listItem w:displayText="Izberi podjetje" w:value="Izberi podjetje"/>
                                  <w:listItem w:displayText=" " w:value=" "/>
                                  <w:listItem w:displayText="MIL Sistemika Int d.o.o." w:value="MIL Sistemika Int d.o.o."/>
                                  <w:listItem w:displayText="MIL Sistemika d.o.o." w:value="MIL Sistemika d.o.o."/>
                                </w:dropDownList>
                              </w:sdtPr>
                              <w:sdtEndPr/>
                              <w:sdtContent>
                                <w:tc>
                                  <w:tcPr>
                                    <w:tcW w:w="8085" w:type="dxa"/>
                                  </w:tcPr>
                                  <w:p w14:paraId="7256ED85" w14:textId="77777777" w:rsidR="00C229EA" w:rsidRPr="000E41D0" w:rsidRDefault="00E90AFA" w:rsidP="00957FBC">
                                    <w:pPr>
                                      <w:pStyle w:val="Headerandfootertext"/>
                                    </w:pPr>
                                    <w:r>
                                      <w:t>MIL Sistemika d.o.o.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0D2F37" w:rsidRPr="002509DF" w14:paraId="7256ED88" w14:textId="77777777" w:rsidTr="00C229EA">
                            <w:tc>
                              <w:tcPr>
                                <w:tcW w:w="8085" w:type="dxa"/>
                              </w:tcPr>
                              <w:p w14:paraId="7256ED87" w14:textId="77777777" w:rsidR="000D2F37" w:rsidRPr="000E41D0" w:rsidRDefault="008C6E7C" w:rsidP="00957FBC">
                                <w:pPr>
                                  <w:pStyle w:val="Headerandfootertext"/>
                                </w:pPr>
                                <w:r w:rsidRPr="000E41D0">
                                  <w:t>Litijska cesta 47, 1000 Ljubljana</w:t>
                                </w:r>
                              </w:p>
                            </w:tc>
                          </w:tr>
                          <w:tr w:rsidR="000D2F37" w:rsidRPr="002509DF" w14:paraId="7256ED8A" w14:textId="77777777" w:rsidTr="00C229EA">
                            <w:tc>
                              <w:tcPr>
                                <w:tcW w:w="8085" w:type="dxa"/>
                              </w:tcPr>
                              <w:p w14:paraId="7256ED89" w14:textId="77777777" w:rsidR="000D2F37" w:rsidRPr="002509DF" w:rsidRDefault="000D2F37" w:rsidP="00CC44B9">
                                <w:pPr>
                                  <w:pStyle w:val="Headerandfootertext"/>
                                  <w:jc w:val="left"/>
                                </w:pPr>
                              </w:p>
                            </w:tc>
                          </w:tr>
                        </w:tbl>
                        <w:p w14:paraId="7256ED8B" w14:textId="77777777" w:rsidR="000D2F37" w:rsidRPr="002509DF" w:rsidRDefault="000D2F37" w:rsidP="000D2F37">
                          <w:pPr>
                            <w:rPr>
                              <w:smallCaps/>
                              <w:color w:val="46757E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56ED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0.5pt;margin-top:4.4pt;width:432.75pt;height:32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" filled="f" stroked="f">
              <v:textbox>
                <w:txbxContent>
                  <w:tbl>
                    <w:tblPr>
                      <w:tblStyle w:val="TableGrid"/>
                      <w:tblW w:w="0" w:type="auto"/>
                      <w:tblInd w:w="26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085"/>
                    </w:tblGrid>
                    <w:tr w:rsidR="00C229EA" w:rsidRPr="002509DF" w14:paraId="7256ED86" w14:textId="77777777" w:rsidTr="00C229EA">
                      <w:sdt>
                        <w:sdtPr>
                          <w:id w:val="-1966423468"/>
                          <w:placeholder>
                            <w:docPart w:val="D5389B5BDBE3401AB80A3C9A875E26AF"/>
                          </w:placeholder>
                          <w:dropDownList>
                            <w:listItem w:displayText="Izberi podjetje" w:value="Izberi podjetje"/>
                            <w:listItem w:displayText=" " w:value=" "/>
                            <w:listItem w:displayText="MIL Sistemika Int d.o.o." w:value="MIL Sistemika Int d.o.o."/>
                            <w:listItem w:displayText="MIL Sistemika d.o.o." w:value="MIL Sistemika d.o.o."/>
                          </w:dropDownList>
                        </w:sdtPr>
                        <w:sdtEndPr/>
                        <w:sdtContent>
                          <w:tc>
                            <w:tcPr>
                              <w:tcW w:w="8085" w:type="dxa"/>
                            </w:tcPr>
                            <w:p w14:paraId="7256ED85" w14:textId="77777777" w:rsidR="00C229EA" w:rsidRPr="000E41D0" w:rsidRDefault="00E90AFA" w:rsidP="00957FBC">
                              <w:pPr>
                                <w:pStyle w:val="Headerandfootertext"/>
                              </w:pPr>
                              <w:r>
                                <w:t>MIL Sistemika d.o.o.</w:t>
                              </w:r>
                            </w:p>
                          </w:tc>
                        </w:sdtContent>
                      </w:sdt>
                    </w:tr>
                    <w:tr w:rsidR="000D2F37" w:rsidRPr="002509DF" w14:paraId="7256ED88" w14:textId="77777777" w:rsidTr="00C229EA">
                      <w:tc>
                        <w:tcPr>
                          <w:tcW w:w="8085" w:type="dxa"/>
                        </w:tcPr>
                        <w:p w14:paraId="7256ED87" w14:textId="77777777" w:rsidR="000D2F37" w:rsidRPr="000E41D0" w:rsidRDefault="008C6E7C" w:rsidP="00957FBC">
                          <w:pPr>
                            <w:pStyle w:val="Headerandfootertext"/>
                          </w:pPr>
                          <w:r w:rsidRPr="000E41D0">
                            <w:t>Litijska cesta 47, 1000 Ljubljana</w:t>
                          </w:r>
                        </w:p>
                      </w:tc>
                    </w:tr>
                    <w:tr w:rsidR="000D2F37" w:rsidRPr="002509DF" w14:paraId="7256ED8A" w14:textId="77777777" w:rsidTr="00C229EA">
                      <w:tc>
                        <w:tcPr>
                          <w:tcW w:w="8085" w:type="dxa"/>
                        </w:tcPr>
                        <w:p w14:paraId="7256ED89" w14:textId="77777777" w:rsidR="000D2F37" w:rsidRPr="002509DF" w:rsidRDefault="000D2F37" w:rsidP="00CC44B9">
                          <w:pPr>
                            <w:pStyle w:val="Headerandfootertext"/>
                            <w:jc w:val="left"/>
                          </w:pPr>
                        </w:p>
                      </w:tc>
                    </w:tr>
                  </w:tbl>
                  <w:p w14:paraId="7256ED8B" w14:textId="77777777" w:rsidR="000D2F37" w:rsidRPr="002509DF" w:rsidRDefault="000D2F37" w:rsidP="000D2F37">
                    <w:pPr>
                      <w:rPr>
                        <w:smallCaps/>
                        <w:color w:val="46757E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256ED7A" w14:textId="77777777" w:rsidR="000D2F37" w:rsidRPr="002509DF" w:rsidRDefault="000D2F37">
    <w:pPr>
      <w:rPr>
        <w:rFonts w:ascii="Calibri" w:eastAsia="Calibri" w:hAnsi="Calibri" w:cs="Calibri"/>
        <w:sz w:val="20"/>
        <w:szCs w:val="20"/>
      </w:rPr>
    </w:pPr>
  </w:p>
  <w:p w14:paraId="7256ED7B" w14:textId="77777777" w:rsidR="00282949" w:rsidRPr="002509DF" w:rsidRDefault="005E73EC" w:rsidP="005E73EC">
    <w:pPr>
      <w:pBdr>
        <w:bottom w:val="single" w:sz="2" w:space="1" w:color="auto"/>
      </w:pBdr>
      <w:tabs>
        <w:tab w:val="left" w:pos="3235"/>
      </w:tabs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ab/>
    </w:r>
  </w:p>
  <w:p w14:paraId="7256ED7C" w14:textId="77777777" w:rsidR="00282949" w:rsidRPr="002509DF" w:rsidRDefault="00282949" w:rsidP="00282949">
    <w:pPr>
      <w:rPr>
        <w:rFonts w:ascii="Calibri" w:eastAsia="Calibri" w:hAnsi="Calibri" w:cs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8686F4"/>
    <w:multiLevelType w:val="multilevel"/>
    <w:tmpl w:val="E8D0FEB6"/>
    <w:name w:val="List-1887009036"/>
    <w:lvl w:ilvl="0">
      <w:start w:val="1"/>
      <w:numFmt w:val="bullet"/>
      <w:lvlText w:val=""/>
      <w:lvlJc w:val="left"/>
      <w:rPr>
        <w:color w:val="000000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3">
      <w:start w:val="1"/>
      <w:numFmt w:val="bullet"/>
      <w:lvlText w:val=""/>
      <w:lvlJc w:val="left"/>
      <w:rPr>
        <w:color w:val="000000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6">
      <w:start w:val="1"/>
      <w:numFmt w:val="bullet"/>
      <w:lvlText w:val=""/>
      <w:lvlJc w:val="left"/>
      <w:rPr>
        <w:color w:val="000000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00"/>
        <w:sz w:val="20"/>
        <w:szCs w:val="20"/>
      </w:rPr>
    </w:lvl>
  </w:abstractNum>
  <w:abstractNum w:abstractNumId="1" w15:restartNumberingAfterBreak="0">
    <w:nsid w:val="C55AAE02"/>
    <w:multiLevelType w:val="multilevel"/>
    <w:tmpl w:val="1B864020"/>
    <w:name w:val="List-983912958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2" w15:restartNumberingAfterBreak="0">
    <w:nsid w:val="C868EABC"/>
    <w:multiLevelType w:val="multilevel"/>
    <w:tmpl w:val="5E5C7442"/>
    <w:name w:val="List-932648260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3" w15:restartNumberingAfterBreak="0">
    <w:nsid w:val="C92A028E"/>
    <w:multiLevelType w:val="multilevel"/>
    <w:tmpl w:val="20305AC8"/>
    <w:name w:val="List-919993714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4" w15:restartNumberingAfterBreak="0">
    <w:nsid w:val="EBB296F2"/>
    <w:multiLevelType w:val="singleLevel"/>
    <w:tmpl w:val="9E8C1102"/>
    <w:name w:val="List-340617486"/>
    <w:lvl w:ilvl="0">
      <w:numFmt w:val="bullet"/>
      <w:lvlText w:val="*"/>
      <w:lvlJc w:val="left"/>
    </w:lvl>
  </w:abstractNum>
  <w:abstractNum w:abstractNumId="5" w15:restartNumberingAfterBreak="0">
    <w:nsid w:val="00000001"/>
    <w:multiLevelType w:val="multilevel"/>
    <w:tmpl w:val="A950DBAA"/>
    <w:name w:val="Heading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 w15:restartNumberingAfterBreak="0">
    <w:nsid w:val="00000002"/>
    <w:multiLevelType w:val="singleLevel"/>
    <w:tmpl w:val="8BEA2D42"/>
    <w:name w:val="Diagram"/>
    <w:lvl w:ilvl="0">
      <w:start w:val="1"/>
      <w:numFmt w:val="decimal"/>
      <w:suff w:val="space"/>
      <w:lvlText w:val="Figure %1: "/>
      <w:lvlJc w:val="left"/>
    </w:lvl>
  </w:abstractNum>
  <w:abstractNum w:abstractNumId="7" w15:restartNumberingAfterBreak="0">
    <w:nsid w:val="00000003"/>
    <w:multiLevelType w:val="singleLevel"/>
    <w:tmpl w:val="CF1275C4"/>
    <w:name w:val="Table"/>
    <w:lvl w:ilvl="0">
      <w:start w:val="1"/>
      <w:numFmt w:val="decimal"/>
      <w:suff w:val="space"/>
      <w:lvlText w:val="Table %1:"/>
      <w:lvlJc w:val="left"/>
    </w:lvl>
  </w:abstractNum>
  <w:abstractNum w:abstractNumId="8" w15:restartNumberingAfterBreak="0">
    <w:nsid w:val="00000004"/>
    <w:multiLevelType w:val="multilevel"/>
    <w:tmpl w:val="F182C968"/>
    <w:name w:val="List2022749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 w15:restartNumberingAfterBreak="0">
    <w:nsid w:val="00000005"/>
    <w:multiLevelType w:val="multilevel"/>
    <w:tmpl w:val="AA0059F0"/>
    <w:name w:val="List2025970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 w15:restartNumberingAfterBreak="0">
    <w:nsid w:val="00000006"/>
    <w:multiLevelType w:val="multilevel"/>
    <w:tmpl w:val="161EEFB8"/>
    <w:name w:val="List2028179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 w15:restartNumberingAfterBreak="0">
    <w:nsid w:val="00000007"/>
    <w:multiLevelType w:val="multilevel"/>
    <w:tmpl w:val="905CAE6C"/>
    <w:name w:val="List2033011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 w15:restartNumberingAfterBreak="0">
    <w:nsid w:val="00000008"/>
    <w:multiLevelType w:val="multilevel"/>
    <w:tmpl w:val="9C22552E"/>
    <w:name w:val="List2035691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 w15:restartNumberingAfterBreak="0">
    <w:nsid w:val="00000009"/>
    <w:multiLevelType w:val="multilevel"/>
    <w:tmpl w:val="0D8C09D8"/>
    <w:name w:val="List2037435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 w15:restartNumberingAfterBreak="0">
    <w:nsid w:val="0000000A"/>
    <w:multiLevelType w:val="multilevel"/>
    <w:tmpl w:val="5AA83864"/>
    <w:name w:val="List2038878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 w15:restartNumberingAfterBreak="0">
    <w:nsid w:val="0000000B"/>
    <w:multiLevelType w:val="multilevel"/>
    <w:tmpl w:val="14348EDE"/>
    <w:name w:val="List2040496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 w15:restartNumberingAfterBreak="0">
    <w:nsid w:val="0000000C"/>
    <w:multiLevelType w:val="multilevel"/>
    <w:tmpl w:val="3E00ED56"/>
    <w:name w:val="List2042539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0000000D"/>
    <w:multiLevelType w:val="multilevel"/>
    <w:tmpl w:val="558A297E"/>
    <w:name w:val="List2028179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0000000E"/>
    <w:multiLevelType w:val="multilevel"/>
    <w:tmpl w:val="9500B0C4"/>
    <w:name w:val="List2033011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0000000F"/>
    <w:multiLevelType w:val="multilevel"/>
    <w:tmpl w:val="F344037E"/>
    <w:name w:val="List2035691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00000010"/>
    <w:multiLevelType w:val="multilevel"/>
    <w:tmpl w:val="9482EDB0"/>
    <w:name w:val="List2037435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00000011"/>
    <w:multiLevelType w:val="multilevel"/>
    <w:tmpl w:val="21089F4C"/>
    <w:name w:val="List2038878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" w15:restartNumberingAfterBreak="0">
    <w:nsid w:val="00000012"/>
    <w:multiLevelType w:val="multilevel"/>
    <w:tmpl w:val="47EC7D92"/>
    <w:name w:val="List2040496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00000013"/>
    <w:multiLevelType w:val="multilevel"/>
    <w:tmpl w:val="2DD6C048"/>
    <w:name w:val="List2042539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4" w15:restartNumberingAfterBreak="0">
    <w:nsid w:val="00000014"/>
    <w:multiLevelType w:val="multilevel"/>
    <w:tmpl w:val="A150228C"/>
    <w:name w:val="List20404961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5" w15:restartNumberingAfterBreak="0">
    <w:nsid w:val="00000015"/>
    <w:multiLevelType w:val="multilevel"/>
    <w:tmpl w:val="804C68EA"/>
    <w:name w:val="List20425398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6" w15:restartNumberingAfterBreak="0">
    <w:nsid w:val="00000016"/>
    <w:multiLevelType w:val="multilevel"/>
    <w:tmpl w:val="89AE4D64"/>
    <w:name w:val="List1315414096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7" w15:restartNumberingAfterBreak="0">
    <w:nsid w:val="00000017"/>
    <w:multiLevelType w:val="multilevel"/>
    <w:tmpl w:val="B94C13A6"/>
    <w:name w:val="List16378732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8" w15:restartNumberingAfterBreak="0">
    <w:nsid w:val="00000018"/>
    <w:multiLevelType w:val="multilevel"/>
    <w:tmpl w:val="E74CF9D6"/>
    <w:name w:val="List20227495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29" w15:restartNumberingAfterBreak="0">
    <w:nsid w:val="00000019"/>
    <w:multiLevelType w:val="multilevel"/>
    <w:tmpl w:val="896C773E"/>
    <w:name w:val="List20259709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0" w15:restartNumberingAfterBreak="0">
    <w:nsid w:val="0000001A"/>
    <w:multiLevelType w:val="multilevel"/>
    <w:tmpl w:val="48F4459C"/>
    <w:name w:val="List20281799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1" w15:restartNumberingAfterBreak="0">
    <w:nsid w:val="0000001B"/>
    <w:multiLevelType w:val="multilevel"/>
    <w:tmpl w:val="7CCADDBA"/>
    <w:name w:val="List20330112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2" w15:restartNumberingAfterBreak="0">
    <w:nsid w:val="0000001C"/>
    <w:multiLevelType w:val="multilevel"/>
    <w:tmpl w:val="5B8091C2"/>
    <w:name w:val="List20356913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3" w15:restartNumberingAfterBreak="0">
    <w:nsid w:val="0000001D"/>
    <w:multiLevelType w:val="multilevel"/>
    <w:tmpl w:val="4D005354"/>
    <w:name w:val="List20374354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4" w15:restartNumberingAfterBreak="0">
    <w:nsid w:val="0000001E"/>
    <w:multiLevelType w:val="multilevel"/>
    <w:tmpl w:val="BE266D98"/>
    <w:name w:val="List20388784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5" w15:restartNumberingAfterBreak="0">
    <w:nsid w:val="0000001F"/>
    <w:multiLevelType w:val="multilevel"/>
    <w:tmpl w:val="2C681D3E"/>
    <w:name w:val="List20404961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6" w15:restartNumberingAfterBreak="0">
    <w:nsid w:val="00000020"/>
    <w:multiLevelType w:val="multilevel"/>
    <w:tmpl w:val="4ED0F680"/>
    <w:name w:val="List20425398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7" w15:restartNumberingAfterBreak="0">
    <w:nsid w:val="00000021"/>
    <w:multiLevelType w:val="multilevel"/>
    <w:tmpl w:val="F46EBE6C"/>
    <w:name w:val="List1392052941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8" w15:restartNumberingAfterBreak="0">
    <w:nsid w:val="00000022"/>
    <w:multiLevelType w:val="multilevel"/>
    <w:tmpl w:val="8BDAA170"/>
    <w:name w:val="List1394328808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39" w15:restartNumberingAfterBreak="0">
    <w:nsid w:val="00000023"/>
    <w:multiLevelType w:val="multilevel"/>
    <w:tmpl w:val="BC5E095A"/>
    <w:name w:val="List1403031371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40" w15:restartNumberingAfterBreak="0">
    <w:nsid w:val="00000024"/>
    <w:multiLevelType w:val="multilevel"/>
    <w:tmpl w:val="432E91E0"/>
    <w:name w:val="List2079181325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41" w15:restartNumberingAfterBreak="0">
    <w:nsid w:val="00000025"/>
    <w:multiLevelType w:val="multilevel"/>
    <w:tmpl w:val="2CDC48A2"/>
    <w:name w:val="List2079225567_1"/>
    <w:lvl w:ilvl="0">
      <w:start w:val="1"/>
      <w:numFmt w:val="decimal"/>
      <w:lvlText w:val="%1"/>
      <w:lvlJc w:val="left"/>
      <w:rPr>
        <w:b/>
      </w:rPr>
    </w:lvl>
    <w:lvl w:ilvl="1">
      <w:start w:val="1"/>
      <w:numFmt w:val="decimal"/>
      <w:lvlText w:val="%1.%2"/>
      <w:lvlJc w:val="left"/>
      <w:rPr>
        <w:b/>
      </w:rPr>
    </w:lvl>
    <w:lvl w:ilvl="2">
      <w:start w:val="1"/>
      <w:numFmt w:val="decimal"/>
      <w:lvlText w:val="%1.%2.%3"/>
      <w:lvlJc w:val="left"/>
      <w:rPr>
        <w:b/>
      </w:rPr>
    </w:lvl>
    <w:lvl w:ilvl="3">
      <w:start w:val="1"/>
      <w:numFmt w:val="decimal"/>
      <w:lvlText w:val="%1.%2.%3.%4"/>
      <w:lvlJc w:val="left"/>
      <w:rPr>
        <w:b/>
      </w:rPr>
    </w:lvl>
    <w:lvl w:ilvl="4">
      <w:start w:val="1"/>
      <w:numFmt w:val="decimal"/>
      <w:lvlText w:val="%1.%2.%3.%4.%5"/>
      <w:lvlJc w:val="left"/>
      <w:rPr>
        <w:b/>
      </w:rPr>
    </w:lvl>
    <w:lvl w:ilvl="5">
      <w:start w:val="1"/>
      <w:numFmt w:val="decimal"/>
      <w:lvlText w:val="%1.%2.%3.%4.%5.%6"/>
      <w:lvlJc w:val="left"/>
      <w:rPr>
        <w:b/>
      </w:rPr>
    </w:lvl>
    <w:lvl w:ilvl="6">
      <w:start w:val="1"/>
      <w:numFmt w:val="decimal"/>
      <w:lvlText w:val="%1.%2.%3.%4.%5.%6.%7"/>
      <w:lvlJc w:val="left"/>
      <w:rPr>
        <w:b/>
      </w:rPr>
    </w:lvl>
    <w:lvl w:ilvl="7">
      <w:start w:val="1"/>
      <w:numFmt w:val="decimal"/>
      <w:lvlText w:val="%1.%2.%3.%4.%5.%6.%7.%8"/>
      <w:lvlJc w:val="left"/>
      <w:rPr>
        <w:b/>
      </w:rPr>
    </w:lvl>
    <w:lvl w:ilvl="8">
      <w:start w:val="1"/>
      <w:numFmt w:val="decimal"/>
      <w:lvlText w:val="%1.%2.%3.%4.%5.%6.%7.%8.%9"/>
      <w:lvlJc w:val="left"/>
      <w:rPr>
        <w:b/>
      </w:rPr>
    </w:lvl>
  </w:abstractNum>
  <w:abstractNum w:abstractNumId="42" w15:restartNumberingAfterBreak="0">
    <w:nsid w:val="00000026"/>
    <w:multiLevelType w:val="multilevel"/>
    <w:tmpl w:val="738AE208"/>
    <w:name w:val="List397729250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3" w15:restartNumberingAfterBreak="0">
    <w:nsid w:val="00000027"/>
    <w:multiLevelType w:val="multilevel"/>
    <w:tmpl w:val="558C2C1A"/>
    <w:name w:val="List397732140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4" w15:restartNumberingAfterBreak="0">
    <w:nsid w:val="00000028"/>
    <w:multiLevelType w:val="multilevel"/>
    <w:tmpl w:val="8AA0A026"/>
    <w:name w:val="List398590828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5" w15:restartNumberingAfterBreak="0">
    <w:nsid w:val="00000029"/>
    <w:multiLevelType w:val="multilevel"/>
    <w:tmpl w:val="886AB204"/>
    <w:name w:val="List398785671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6" w15:restartNumberingAfterBreak="0">
    <w:nsid w:val="0000002A"/>
    <w:multiLevelType w:val="multilevel"/>
    <w:tmpl w:val="07A80200"/>
    <w:name w:val="List400878656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7" w15:restartNumberingAfterBreak="0">
    <w:nsid w:val="0000002B"/>
    <w:multiLevelType w:val="multilevel"/>
    <w:tmpl w:val="9C7823A6"/>
    <w:name w:val="List402032187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8" w15:restartNumberingAfterBreak="0">
    <w:nsid w:val="0000002C"/>
    <w:multiLevelType w:val="multilevel"/>
    <w:tmpl w:val="7390F87C"/>
    <w:name w:val="List402145343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9" w15:restartNumberingAfterBreak="0">
    <w:nsid w:val="0000002D"/>
    <w:multiLevelType w:val="multilevel"/>
    <w:tmpl w:val="57026BDA"/>
    <w:name w:val="List516481171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0" w15:restartNumberingAfterBreak="0">
    <w:nsid w:val="0000002E"/>
    <w:multiLevelType w:val="multilevel"/>
    <w:tmpl w:val="B6C8ACBE"/>
    <w:name w:val="List516609671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1" w15:restartNumberingAfterBreak="0">
    <w:nsid w:val="0000002F"/>
    <w:multiLevelType w:val="multilevel"/>
    <w:tmpl w:val="FEE2D5F0"/>
    <w:name w:val="List88364529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2" w15:restartNumberingAfterBreak="0">
    <w:nsid w:val="00000030"/>
    <w:multiLevelType w:val="multilevel"/>
    <w:tmpl w:val="7C204D76"/>
    <w:name w:val="List12169515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3" w15:restartNumberingAfterBreak="0">
    <w:nsid w:val="00000031"/>
    <w:multiLevelType w:val="multilevel"/>
    <w:tmpl w:val="BF943AA0"/>
    <w:name w:val="List13041875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4" w15:restartNumberingAfterBreak="0">
    <w:nsid w:val="00000032"/>
    <w:multiLevelType w:val="multilevel"/>
    <w:tmpl w:val="8CCE6302"/>
    <w:name w:val="List447905000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5" w15:restartNumberingAfterBreak="0">
    <w:nsid w:val="00000033"/>
    <w:multiLevelType w:val="multilevel"/>
    <w:tmpl w:val="CDA00D60"/>
    <w:name w:val="List8691176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6" w15:restartNumberingAfterBreak="0">
    <w:nsid w:val="00000034"/>
    <w:multiLevelType w:val="multilevel"/>
    <w:tmpl w:val="9AF8C8E2"/>
    <w:name w:val="List8691656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7" w15:restartNumberingAfterBreak="0">
    <w:nsid w:val="00000035"/>
    <w:multiLevelType w:val="multilevel"/>
    <w:tmpl w:val="A6FA63BA"/>
    <w:name w:val="List456967578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8" w15:restartNumberingAfterBreak="0">
    <w:nsid w:val="00000036"/>
    <w:multiLevelType w:val="multilevel"/>
    <w:tmpl w:val="86F8583A"/>
    <w:name w:val="List456971187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9" w15:restartNumberingAfterBreak="0">
    <w:nsid w:val="00000037"/>
    <w:multiLevelType w:val="multilevel"/>
    <w:tmpl w:val="170CA3F6"/>
    <w:name w:val="List457621515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0" w15:restartNumberingAfterBreak="0">
    <w:nsid w:val="00000038"/>
    <w:multiLevelType w:val="multilevel"/>
    <w:tmpl w:val="DEF28DB2"/>
    <w:name w:val="List457626578_1"/>
    <w:lvl w:ilvl="0">
      <w:start w:val="1"/>
      <w:numFmt w:val="decimal"/>
      <w:lvlText w:val="%1."/>
      <w:lvlJc w:val="left"/>
      <w:rPr>
        <w:b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1" w15:restartNumberingAfterBreak="0">
    <w:nsid w:val="00000039"/>
    <w:multiLevelType w:val="multilevel"/>
    <w:tmpl w:val="C9822168"/>
    <w:name w:val="List57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2" w15:restartNumberingAfterBreak="0">
    <w:nsid w:val="0000003A"/>
    <w:multiLevelType w:val="multilevel"/>
    <w:tmpl w:val="14F2C85C"/>
    <w:name w:val="Diagram Element"/>
    <w:lvl w:ilvl="0">
      <w:start w:val="1"/>
      <w:numFmt w:val="decimal"/>
      <w:suff w:val="space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3" w15:restartNumberingAfterBreak="0">
    <w:nsid w:val="0000003B"/>
    <w:multiLevelType w:val="multilevel"/>
    <w:tmpl w:val="3A94C0E6"/>
    <w:name w:val="List5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4" w15:restartNumberingAfterBreak="0">
    <w:nsid w:val="0000003C"/>
    <w:multiLevelType w:val="multilevel"/>
    <w:tmpl w:val="5AD87BF4"/>
    <w:name w:val="Diagram List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5" w15:restartNumberingAfterBreak="0">
    <w:nsid w:val="002FD6C3"/>
    <w:multiLevelType w:val="multilevel"/>
    <w:tmpl w:val="2132EC2C"/>
    <w:name w:val="HTML-List2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6" w15:restartNumberingAfterBreak="0">
    <w:nsid w:val="002FD731"/>
    <w:multiLevelType w:val="multilevel"/>
    <w:tmpl w:val="6A3040C8"/>
    <w:name w:val="HTML-List4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7" w15:restartNumberingAfterBreak="0">
    <w:nsid w:val="002FD760"/>
    <w:multiLevelType w:val="multilevel"/>
    <w:tmpl w:val="431630AA"/>
    <w:name w:val="HTML-List7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8" w15:restartNumberingAfterBreak="0">
    <w:nsid w:val="002FD80C"/>
    <w:multiLevelType w:val="multilevel"/>
    <w:tmpl w:val="E908600C"/>
    <w:name w:val="HTML-List8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9" w15:restartNumberingAfterBreak="0">
    <w:nsid w:val="002FD81B"/>
    <w:multiLevelType w:val="multilevel"/>
    <w:tmpl w:val="09AA3E12"/>
    <w:name w:val="HTML-List9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0" w15:restartNumberingAfterBreak="0">
    <w:nsid w:val="002FE886"/>
    <w:multiLevelType w:val="multilevel"/>
    <w:tmpl w:val="DC72C2BA"/>
    <w:name w:val="HTML-List10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1" w15:restartNumberingAfterBreak="0">
    <w:nsid w:val="002FE896"/>
    <w:multiLevelType w:val="multilevel"/>
    <w:tmpl w:val="24F8B8EE"/>
    <w:name w:val="HTML-List1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2" w15:restartNumberingAfterBreak="0">
    <w:nsid w:val="002FE8A6"/>
    <w:multiLevelType w:val="multilevel"/>
    <w:tmpl w:val="0E82FA52"/>
    <w:name w:val="HTML-List12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3" w15:restartNumberingAfterBreak="0">
    <w:nsid w:val="002FE9A0"/>
    <w:multiLevelType w:val="multilevel"/>
    <w:tmpl w:val="70201D0A"/>
    <w:name w:val="HTML-List13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4" w15:restartNumberingAfterBreak="0">
    <w:nsid w:val="0612B35B"/>
    <w:multiLevelType w:val="multilevel"/>
    <w:tmpl w:val="2912E9F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5" w15:restartNumberingAfterBreak="0">
    <w:nsid w:val="0612B53F"/>
    <w:multiLevelType w:val="multilevel"/>
    <w:tmpl w:val="01989A6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6" w15:restartNumberingAfterBreak="0">
    <w:nsid w:val="0612B61A"/>
    <w:multiLevelType w:val="multilevel"/>
    <w:tmpl w:val="E4FE8D0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7" w15:restartNumberingAfterBreak="0">
    <w:nsid w:val="061363EE"/>
    <w:multiLevelType w:val="multilevel"/>
    <w:tmpl w:val="8E8AB2C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8" w15:restartNumberingAfterBreak="0">
    <w:nsid w:val="0ABCDEF1"/>
    <w:multiLevelType w:val="singleLevel"/>
    <w:tmpl w:val="C37A9D7C"/>
    <w:name w:val="TerOld1"/>
    <w:lvl w:ilvl="0">
      <w:numFmt w:val="decimal"/>
      <w:lvlText w:val="%1"/>
      <w:lvlJc w:val="left"/>
    </w:lvl>
  </w:abstractNum>
  <w:abstractNum w:abstractNumId="79" w15:restartNumberingAfterBreak="0">
    <w:nsid w:val="0C0AD717"/>
    <w:multiLevelType w:val="multilevel"/>
    <w:tmpl w:val="5706F0F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0" w15:restartNumberingAfterBreak="0">
    <w:nsid w:val="0C0ADAB1"/>
    <w:multiLevelType w:val="multilevel"/>
    <w:tmpl w:val="890ADD6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1" w15:restartNumberingAfterBreak="0">
    <w:nsid w:val="0C0ADDDE"/>
    <w:multiLevelType w:val="multilevel"/>
    <w:tmpl w:val="6564058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2" w15:restartNumberingAfterBreak="0">
    <w:nsid w:val="0C0AE139"/>
    <w:multiLevelType w:val="multilevel"/>
    <w:tmpl w:val="3CBC448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3" w15:restartNumberingAfterBreak="0">
    <w:nsid w:val="0C0AE485"/>
    <w:multiLevelType w:val="multilevel"/>
    <w:tmpl w:val="22FEC43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4" w15:restartNumberingAfterBreak="0">
    <w:nsid w:val="0C0AE7B1"/>
    <w:multiLevelType w:val="multilevel"/>
    <w:tmpl w:val="60168BC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5" w15:restartNumberingAfterBreak="0">
    <w:nsid w:val="0C0AEEB6"/>
    <w:multiLevelType w:val="multilevel"/>
    <w:tmpl w:val="DBE0D6E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6" w15:restartNumberingAfterBreak="0">
    <w:nsid w:val="0C0AF4C1"/>
    <w:multiLevelType w:val="multilevel"/>
    <w:tmpl w:val="5768B31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7" w15:restartNumberingAfterBreak="0">
    <w:nsid w:val="0C0AF84B"/>
    <w:multiLevelType w:val="multilevel"/>
    <w:tmpl w:val="73EA623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8" w15:restartNumberingAfterBreak="0">
    <w:nsid w:val="0C0AFEB4"/>
    <w:multiLevelType w:val="multilevel"/>
    <w:tmpl w:val="08D2C71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9" w15:restartNumberingAfterBreak="0">
    <w:nsid w:val="0C0B053C"/>
    <w:multiLevelType w:val="multilevel"/>
    <w:tmpl w:val="AC0E034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0" w15:restartNumberingAfterBreak="0">
    <w:nsid w:val="0C0B1E61"/>
    <w:multiLevelType w:val="multilevel"/>
    <w:tmpl w:val="083066D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1" w15:restartNumberingAfterBreak="0">
    <w:nsid w:val="0C0B21BD"/>
    <w:multiLevelType w:val="multilevel"/>
    <w:tmpl w:val="264809C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2" w15:restartNumberingAfterBreak="0">
    <w:nsid w:val="0C0B24E9"/>
    <w:multiLevelType w:val="multilevel"/>
    <w:tmpl w:val="11C29E9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3" w15:restartNumberingAfterBreak="0">
    <w:nsid w:val="0C0B2825"/>
    <w:multiLevelType w:val="multilevel"/>
    <w:tmpl w:val="BDEED44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4" w15:restartNumberingAfterBreak="0">
    <w:nsid w:val="0C0B2B61"/>
    <w:multiLevelType w:val="multilevel"/>
    <w:tmpl w:val="FAD0909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5" w15:restartNumberingAfterBreak="0">
    <w:nsid w:val="0C0B2E8E"/>
    <w:multiLevelType w:val="multilevel"/>
    <w:tmpl w:val="85E2AE1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6" w15:restartNumberingAfterBreak="0">
    <w:nsid w:val="0C0E1402"/>
    <w:multiLevelType w:val="multilevel"/>
    <w:tmpl w:val="A46AE57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7" w15:restartNumberingAfterBreak="0">
    <w:nsid w:val="0C0E1412"/>
    <w:multiLevelType w:val="multilevel"/>
    <w:tmpl w:val="B7C6B66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8" w15:restartNumberingAfterBreak="0">
    <w:nsid w:val="0C0E1422"/>
    <w:multiLevelType w:val="multilevel"/>
    <w:tmpl w:val="3F80851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9" w15:restartNumberingAfterBreak="0">
    <w:nsid w:val="0C0E1431"/>
    <w:multiLevelType w:val="multilevel"/>
    <w:tmpl w:val="937EE72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0" w15:restartNumberingAfterBreak="0">
    <w:nsid w:val="0C0E1441"/>
    <w:multiLevelType w:val="multilevel"/>
    <w:tmpl w:val="406AAE7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1" w15:restartNumberingAfterBreak="0">
    <w:nsid w:val="0C0E1450"/>
    <w:multiLevelType w:val="multilevel"/>
    <w:tmpl w:val="F138AB1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2" w15:restartNumberingAfterBreak="0">
    <w:nsid w:val="0C0E1460"/>
    <w:multiLevelType w:val="multilevel"/>
    <w:tmpl w:val="A2C4DA4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3" w15:restartNumberingAfterBreak="0">
    <w:nsid w:val="0C0E1470"/>
    <w:multiLevelType w:val="multilevel"/>
    <w:tmpl w:val="37366A6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4" w15:restartNumberingAfterBreak="0">
    <w:nsid w:val="0C0E147F"/>
    <w:multiLevelType w:val="multilevel"/>
    <w:tmpl w:val="4DBECB1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5" w15:restartNumberingAfterBreak="0">
    <w:nsid w:val="0C0E148F"/>
    <w:multiLevelType w:val="multilevel"/>
    <w:tmpl w:val="F5D23C8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6" w15:restartNumberingAfterBreak="0">
    <w:nsid w:val="0C0E149F"/>
    <w:multiLevelType w:val="multilevel"/>
    <w:tmpl w:val="07D4B12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7" w15:restartNumberingAfterBreak="0">
    <w:nsid w:val="0C0E14AE"/>
    <w:multiLevelType w:val="multilevel"/>
    <w:tmpl w:val="554EF7D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8" w15:restartNumberingAfterBreak="0">
    <w:nsid w:val="0C0E14BE"/>
    <w:multiLevelType w:val="multilevel"/>
    <w:tmpl w:val="9F98050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9" w15:restartNumberingAfterBreak="0">
    <w:nsid w:val="0C0E14CD"/>
    <w:multiLevelType w:val="multilevel"/>
    <w:tmpl w:val="C40A3A1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0" w15:restartNumberingAfterBreak="0">
    <w:nsid w:val="0C11CAF0"/>
    <w:multiLevelType w:val="multilevel"/>
    <w:tmpl w:val="21366D4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1" w15:restartNumberingAfterBreak="0">
    <w:nsid w:val="0C11CE0D"/>
    <w:multiLevelType w:val="multilevel"/>
    <w:tmpl w:val="0BD8A1B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2" w15:restartNumberingAfterBreak="0">
    <w:nsid w:val="0C11D187"/>
    <w:multiLevelType w:val="multilevel"/>
    <w:tmpl w:val="50FADC8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3" w15:restartNumberingAfterBreak="0">
    <w:nsid w:val="0C11D495"/>
    <w:multiLevelType w:val="multilevel"/>
    <w:tmpl w:val="5AEECCB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4" w15:restartNumberingAfterBreak="0">
    <w:nsid w:val="0C11D7C1"/>
    <w:multiLevelType w:val="multilevel"/>
    <w:tmpl w:val="1274600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5" w15:restartNumberingAfterBreak="0">
    <w:nsid w:val="0C11DE2A"/>
    <w:multiLevelType w:val="multilevel"/>
    <w:tmpl w:val="FE581CC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6" w15:restartNumberingAfterBreak="0">
    <w:nsid w:val="0C11E483"/>
    <w:multiLevelType w:val="multilevel"/>
    <w:tmpl w:val="7B643A9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7" w15:restartNumberingAfterBreak="0">
    <w:nsid w:val="0C11EBA7"/>
    <w:multiLevelType w:val="multilevel"/>
    <w:tmpl w:val="1BF8711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8" w15:restartNumberingAfterBreak="0">
    <w:nsid w:val="0C11EEF3"/>
    <w:multiLevelType w:val="multilevel"/>
    <w:tmpl w:val="D9FAEB2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9" w15:restartNumberingAfterBreak="0">
    <w:nsid w:val="0C11F5A9"/>
    <w:multiLevelType w:val="multilevel"/>
    <w:tmpl w:val="F0C0A41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0" w15:restartNumberingAfterBreak="0">
    <w:nsid w:val="0C11F924"/>
    <w:multiLevelType w:val="multilevel"/>
    <w:tmpl w:val="2368C52A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1" w15:restartNumberingAfterBreak="0">
    <w:nsid w:val="0C1208C4"/>
    <w:multiLevelType w:val="multilevel"/>
    <w:tmpl w:val="EDA6BCE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2" w15:restartNumberingAfterBreak="0">
    <w:nsid w:val="0C120C10"/>
    <w:multiLevelType w:val="multilevel"/>
    <w:tmpl w:val="61D6AA5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3" w15:restartNumberingAfterBreak="0">
    <w:nsid w:val="0C120F2D"/>
    <w:multiLevelType w:val="multilevel"/>
    <w:tmpl w:val="2144A9D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4" w15:restartNumberingAfterBreak="0">
    <w:nsid w:val="0C64062E"/>
    <w:multiLevelType w:val="multilevel"/>
    <w:tmpl w:val="13AE77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/>
        <w:b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5" w15:restartNumberingAfterBreak="0">
    <w:nsid w:val="0C6C73E5"/>
    <w:multiLevelType w:val="multilevel"/>
    <w:tmpl w:val="D7AA28C4"/>
    <w:name w:val="List2084341498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126" w15:restartNumberingAfterBreak="0">
    <w:nsid w:val="0C6C73E6"/>
    <w:multiLevelType w:val="multilevel"/>
    <w:tmpl w:val="4B846DC2"/>
    <w:name w:val="List54287606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7" w15:restartNumberingAfterBreak="0">
    <w:nsid w:val="0C6C73E7"/>
    <w:multiLevelType w:val="multilevel"/>
    <w:tmpl w:val="0D6A034A"/>
    <w:name w:val="List549743250_1"/>
    <w:lvl w:ilvl="0">
      <w:start w:val="1"/>
      <w:numFmt w:val="decimal"/>
      <w:pStyle w:val="DiagramLabe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8" w15:restartNumberingAfterBreak="0">
    <w:nsid w:val="15CA8E98"/>
    <w:multiLevelType w:val="multilevel"/>
    <w:tmpl w:val="732CDE4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9" w15:restartNumberingAfterBreak="0">
    <w:nsid w:val="15CAA59B"/>
    <w:multiLevelType w:val="multilevel"/>
    <w:tmpl w:val="C6A09FB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0" w15:restartNumberingAfterBreak="0">
    <w:nsid w:val="15CABB84"/>
    <w:multiLevelType w:val="multilevel"/>
    <w:tmpl w:val="94BA388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1" w15:restartNumberingAfterBreak="0">
    <w:nsid w:val="15CADE3F"/>
    <w:multiLevelType w:val="multilevel"/>
    <w:tmpl w:val="2E0A80F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2" w15:restartNumberingAfterBreak="0">
    <w:nsid w:val="15CB04A3"/>
    <w:multiLevelType w:val="multilevel"/>
    <w:tmpl w:val="0442B22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3" w15:restartNumberingAfterBreak="0">
    <w:nsid w:val="15CB370D"/>
    <w:multiLevelType w:val="multilevel"/>
    <w:tmpl w:val="02E6719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4" w15:restartNumberingAfterBreak="0">
    <w:nsid w:val="15CB64B5"/>
    <w:multiLevelType w:val="multilevel"/>
    <w:tmpl w:val="1986735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5" w15:restartNumberingAfterBreak="0">
    <w:nsid w:val="15CB9402"/>
    <w:multiLevelType w:val="multilevel"/>
    <w:tmpl w:val="8A02DD76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6" w15:restartNumberingAfterBreak="0">
    <w:nsid w:val="15CBA894"/>
    <w:multiLevelType w:val="multilevel"/>
    <w:tmpl w:val="9A18177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7" w15:restartNumberingAfterBreak="0">
    <w:nsid w:val="15CBDE88"/>
    <w:multiLevelType w:val="multilevel"/>
    <w:tmpl w:val="15EED4C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8" w15:restartNumberingAfterBreak="0">
    <w:nsid w:val="15CC0A8A"/>
    <w:multiLevelType w:val="multilevel"/>
    <w:tmpl w:val="EB06E522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9" w15:restartNumberingAfterBreak="0">
    <w:nsid w:val="15CCA2E2"/>
    <w:multiLevelType w:val="multilevel"/>
    <w:tmpl w:val="943A027E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0" w15:restartNumberingAfterBreak="0">
    <w:nsid w:val="15CCB4A5"/>
    <w:multiLevelType w:val="multilevel"/>
    <w:tmpl w:val="C01CA57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1" w15:restartNumberingAfterBreak="0">
    <w:nsid w:val="15CCCFAE"/>
    <w:multiLevelType w:val="multilevel"/>
    <w:tmpl w:val="109A4E44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2" w15:restartNumberingAfterBreak="0">
    <w:nsid w:val="15D8D4C5"/>
    <w:multiLevelType w:val="multilevel"/>
    <w:tmpl w:val="FB9E6F5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3" w15:restartNumberingAfterBreak="0">
    <w:nsid w:val="15D8E530"/>
    <w:multiLevelType w:val="multilevel"/>
    <w:tmpl w:val="640A3A0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4" w15:restartNumberingAfterBreak="0">
    <w:nsid w:val="1B152013"/>
    <w:multiLevelType w:val="hybridMultilevel"/>
    <w:tmpl w:val="830834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0662D46"/>
    <w:multiLevelType w:val="multilevel"/>
    <w:tmpl w:val="473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EB1B92"/>
    <w:multiLevelType w:val="multilevel"/>
    <w:tmpl w:val="A03240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7" w15:restartNumberingAfterBreak="0">
    <w:nsid w:val="2C557274"/>
    <w:multiLevelType w:val="hybridMultilevel"/>
    <w:tmpl w:val="7BCE26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F5D51A3"/>
    <w:multiLevelType w:val="hybridMultilevel"/>
    <w:tmpl w:val="67BCFD24"/>
    <w:name w:val="List66839015_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29C15D2"/>
    <w:multiLevelType w:val="hybridMultilevel"/>
    <w:tmpl w:val="CF3A9A06"/>
    <w:lvl w:ilvl="0" w:tplc="4042A20A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7705E8C"/>
    <w:multiLevelType w:val="hybridMultilevel"/>
    <w:tmpl w:val="24181FA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47964E3"/>
    <w:multiLevelType w:val="hybridMultilevel"/>
    <w:tmpl w:val="34FE40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9C20102"/>
    <w:multiLevelType w:val="multilevel"/>
    <w:tmpl w:val="C5165CD4"/>
    <w:name w:val="List1505886466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153" w15:restartNumberingAfterBreak="0">
    <w:nsid w:val="59C20103"/>
    <w:multiLevelType w:val="multilevel"/>
    <w:tmpl w:val="4FD4E4BC"/>
    <w:name w:val="List53081625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4" w15:restartNumberingAfterBreak="0">
    <w:nsid w:val="59C20104"/>
    <w:multiLevelType w:val="multilevel"/>
    <w:tmpl w:val="09C2D0A0"/>
    <w:name w:val="List5310749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5" w15:restartNumberingAfterBreak="0">
    <w:nsid w:val="59C20105"/>
    <w:multiLevelType w:val="multilevel"/>
    <w:tmpl w:val="71F8D8D0"/>
    <w:name w:val="List53118396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6" w15:restartNumberingAfterBreak="0">
    <w:nsid w:val="59C20106"/>
    <w:multiLevelType w:val="multilevel"/>
    <w:tmpl w:val="3B4669CA"/>
    <w:name w:val="List53130701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7" w15:restartNumberingAfterBreak="0">
    <w:nsid w:val="59C20107"/>
    <w:multiLevelType w:val="multilevel"/>
    <w:tmpl w:val="1A569772"/>
    <w:name w:val="List5313369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8" w15:restartNumberingAfterBreak="0">
    <w:nsid w:val="59C20108"/>
    <w:multiLevelType w:val="multilevel"/>
    <w:tmpl w:val="B0565D80"/>
    <w:name w:val="List531490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9" w15:restartNumberingAfterBreak="0">
    <w:nsid w:val="59C20109"/>
    <w:multiLevelType w:val="multilevel"/>
    <w:tmpl w:val="CAB87E32"/>
    <w:name w:val="List531498437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0" w15:restartNumberingAfterBreak="0">
    <w:nsid w:val="59C2010A"/>
    <w:multiLevelType w:val="multilevel"/>
    <w:tmpl w:val="633200D4"/>
    <w:name w:val="List53152237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1" w15:restartNumberingAfterBreak="0">
    <w:nsid w:val="59C2010B"/>
    <w:multiLevelType w:val="multilevel"/>
    <w:tmpl w:val="632E4A84"/>
    <w:name w:val="List5315529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2" w15:restartNumberingAfterBreak="0">
    <w:nsid w:val="59C2010C"/>
    <w:multiLevelType w:val="multilevel"/>
    <w:tmpl w:val="C5B41526"/>
    <w:name w:val="List53156300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3" w15:restartNumberingAfterBreak="0">
    <w:nsid w:val="59C2010D"/>
    <w:multiLevelType w:val="multilevel"/>
    <w:tmpl w:val="D7F6AC8A"/>
    <w:name w:val="List53166120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4" w15:restartNumberingAfterBreak="0">
    <w:nsid w:val="59C2010E"/>
    <w:multiLevelType w:val="multilevel"/>
    <w:tmpl w:val="5DA6039C"/>
    <w:name w:val="List53187282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5" w15:restartNumberingAfterBreak="0">
    <w:nsid w:val="59C2010F"/>
    <w:multiLevelType w:val="multilevel"/>
    <w:tmpl w:val="FE8841BA"/>
    <w:name w:val="List534853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6" w15:restartNumberingAfterBreak="0">
    <w:nsid w:val="59C20110"/>
    <w:multiLevelType w:val="multilevel"/>
    <w:tmpl w:val="955A2F7E"/>
    <w:name w:val="List53485439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7" w15:restartNumberingAfterBreak="0">
    <w:nsid w:val="59C20111"/>
    <w:multiLevelType w:val="multilevel"/>
    <w:tmpl w:val="1F569298"/>
    <w:name w:val="List53485510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8" w15:restartNumberingAfterBreak="0">
    <w:nsid w:val="59C20112"/>
    <w:multiLevelType w:val="multilevel"/>
    <w:tmpl w:val="6D4EC7C8"/>
    <w:name w:val="List53485550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9" w15:restartNumberingAfterBreak="0">
    <w:nsid w:val="59C20113"/>
    <w:multiLevelType w:val="multilevel"/>
    <w:tmpl w:val="D5CEF1DE"/>
    <w:name w:val="List53485584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0" w15:restartNumberingAfterBreak="0">
    <w:nsid w:val="59C20114"/>
    <w:multiLevelType w:val="multilevel"/>
    <w:tmpl w:val="72660E08"/>
    <w:name w:val="List53485617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1" w15:restartNumberingAfterBreak="0">
    <w:nsid w:val="59C20115"/>
    <w:multiLevelType w:val="multilevel"/>
    <w:tmpl w:val="4134D556"/>
    <w:name w:val="List53485701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2" w15:restartNumberingAfterBreak="0">
    <w:nsid w:val="59C20116"/>
    <w:multiLevelType w:val="multilevel"/>
    <w:tmpl w:val="55E0F2B0"/>
    <w:name w:val="List53486178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3" w15:restartNumberingAfterBreak="0">
    <w:nsid w:val="59C20117"/>
    <w:multiLevelType w:val="multilevel"/>
    <w:tmpl w:val="415CF418"/>
    <w:name w:val="List535124109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4" w15:restartNumberingAfterBreak="0">
    <w:nsid w:val="59C20118"/>
    <w:multiLevelType w:val="multilevel"/>
    <w:tmpl w:val="9EE07D46"/>
    <w:name w:val="List53513540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5" w15:restartNumberingAfterBreak="0">
    <w:nsid w:val="59C20119"/>
    <w:multiLevelType w:val="multilevel"/>
    <w:tmpl w:val="A42E10CE"/>
    <w:name w:val="List535152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6" w15:restartNumberingAfterBreak="0">
    <w:nsid w:val="59C2011A"/>
    <w:multiLevelType w:val="multilevel"/>
    <w:tmpl w:val="0E84316A"/>
    <w:name w:val="List53518428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7" w15:restartNumberingAfterBreak="0">
    <w:nsid w:val="59C2011B"/>
    <w:multiLevelType w:val="multilevel"/>
    <w:tmpl w:val="0634473E"/>
    <w:name w:val="List535199437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8" w15:restartNumberingAfterBreak="0">
    <w:nsid w:val="59C2011C"/>
    <w:multiLevelType w:val="multilevel"/>
    <w:tmpl w:val="646AD1D2"/>
    <w:name w:val="List53520759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9" w15:restartNumberingAfterBreak="0">
    <w:nsid w:val="59C2011D"/>
    <w:multiLevelType w:val="multilevel"/>
    <w:tmpl w:val="85B25E70"/>
    <w:name w:val="List53523603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0" w15:restartNumberingAfterBreak="0">
    <w:nsid w:val="59C2011E"/>
    <w:multiLevelType w:val="multilevel"/>
    <w:tmpl w:val="8FC862D8"/>
    <w:name w:val="List53524715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1" w15:restartNumberingAfterBreak="0">
    <w:nsid w:val="59C2011F"/>
    <w:multiLevelType w:val="multilevel"/>
    <w:tmpl w:val="17CE8F52"/>
    <w:name w:val="List53563426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2" w15:restartNumberingAfterBreak="0">
    <w:nsid w:val="59C20120"/>
    <w:multiLevelType w:val="multilevel"/>
    <w:tmpl w:val="3A08B68E"/>
    <w:name w:val="List53564106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3" w15:restartNumberingAfterBreak="0">
    <w:nsid w:val="59C20121"/>
    <w:multiLevelType w:val="multilevel"/>
    <w:tmpl w:val="B46AF2C2"/>
    <w:name w:val="List53576107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4" w15:restartNumberingAfterBreak="0">
    <w:nsid w:val="5EE627B6"/>
    <w:multiLevelType w:val="multilevel"/>
    <w:tmpl w:val="4B429464"/>
    <w:name w:val="List1592141750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185" w15:restartNumberingAfterBreak="0">
    <w:nsid w:val="5F690031"/>
    <w:multiLevelType w:val="hybridMultilevel"/>
    <w:tmpl w:val="E6F01C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6924072A"/>
    <w:multiLevelType w:val="multilevel"/>
    <w:tmpl w:val="349A8A30"/>
    <w:name w:val="List1763968810"/>
    <w:lvl w:ilvl="0">
      <w:start w:val="1"/>
      <w:numFmt w:val="bullet"/>
      <w:lvlText w:val=""/>
      <w:lvlJc w:val="left"/>
      <w:rPr>
        <w:color w:val="0000FF"/>
        <w:sz w:val="20"/>
        <w:szCs w:val="20"/>
      </w:rPr>
    </w:lvl>
    <w:lvl w:ilvl="1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2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3">
      <w:start w:val="1"/>
      <w:numFmt w:val="bullet"/>
      <w:lvlText w:val=""/>
      <w:lvlJc w:val="left"/>
      <w:rPr>
        <w:color w:val="0000FF"/>
        <w:sz w:val="20"/>
        <w:szCs w:val="20"/>
      </w:rPr>
    </w:lvl>
    <w:lvl w:ilvl="4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5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6">
      <w:start w:val="1"/>
      <w:numFmt w:val="bullet"/>
      <w:lvlText w:val=""/>
      <w:lvlJc w:val="left"/>
      <w:rPr>
        <w:color w:val="0000FF"/>
        <w:sz w:val="20"/>
        <w:szCs w:val="20"/>
      </w:rPr>
    </w:lvl>
    <w:lvl w:ilvl="7">
      <w:start w:val="1"/>
      <w:numFmt w:val="bullet"/>
      <w:lvlText w:val="o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  <w:lvl w:ilvl="8">
      <w:start w:val="1"/>
      <w:numFmt w:val="bullet"/>
      <w:lvlText w:val="▪"/>
      <w:lvlJc w:val="left"/>
      <w:rPr>
        <w:rFonts w:ascii="Segoe UI Symbol" w:eastAsia="Segoe UI Symbol" w:hAnsi="Segoe UI Symbol" w:cs="Segoe UI Symbol"/>
        <w:color w:val="0000FF"/>
        <w:sz w:val="20"/>
        <w:szCs w:val="20"/>
      </w:rPr>
    </w:lvl>
  </w:abstractNum>
  <w:abstractNum w:abstractNumId="187" w15:restartNumberingAfterBreak="0">
    <w:nsid w:val="6924072B"/>
    <w:multiLevelType w:val="multilevel"/>
    <w:tmpl w:val="9F20F71A"/>
    <w:name w:val="List54054737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8" w15:restartNumberingAfterBreak="0">
    <w:nsid w:val="6924072C"/>
    <w:multiLevelType w:val="multilevel"/>
    <w:tmpl w:val="23B4FFA2"/>
    <w:name w:val="List54055351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9" w15:restartNumberingAfterBreak="0">
    <w:nsid w:val="6924072D"/>
    <w:multiLevelType w:val="multilevel"/>
    <w:tmpl w:val="A4CA74C4"/>
    <w:name w:val="List54055428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0" w15:restartNumberingAfterBreak="0">
    <w:nsid w:val="6924072E"/>
    <w:multiLevelType w:val="multilevel"/>
    <w:tmpl w:val="1946EAE8"/>
    <w:name w:val="List54100817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1" w15:restartNumberingAfterBreak="0">
    <w:nsid w:val="6924072F"/>
    <w:multiLevelType w:val="multilevel"/>
    <w:tmpl w:val="549AFD68"/>
    <w:name w:val="List54113584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2" w15:restartNumberingAfterBreak="0">
    <w:nsid w:val="69240730"/>
    <w:multiLevelType w:val="multilevel"/>
    <w:tmpl w:val="4D52A7EC"/>
    <w:name w:val="List54114023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3" w15:restartNumberingAfterBreak="0">
    <w:nsid w:val="69240731"/>
    <w:multiLevelType w:val="multilevel"/>
    <w:tmpl w:val="38325EC0"/>
    <w:name w:val="List54114439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4" w15:restartNumberingAfterBreak="0">
    <w:nsid w:val="69240732"/>
    <w:multiLevelType w:val="multilevel"/>
    <w:tmpl w:val="27D8F420"/>
    <w:name w:val="List541152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5" w15:restartNumberingAfterBreak="0">
    <w:nsid w:val="69240733"/>
    <w:multiLevelType w:val="multilevel"/>
    <w:tmpl w:val="5204F6EE"/>
    <w:name w:val="List54116306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6" w15:restartNumberingAfterBreak="0">
    <w:nsid w:val="69240734"/>
    <w:multiLevelType w:val="multilevel"/>
    <w:tmpl w:val="534E626C"/>
    <w:name w:val="List54116595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7" w15:restartNumberingAfterBreak="0">
    <w:nsid w:val="69240735"/>
    <w:multiLevelType w:val="multilevel"/>
    <w:tmpl w:val="F9ACF046"/>
    <w:name w:val="List54167989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8" w15:restartNumberingAfterBreak="0">
    <w:nsid w:val="69240736"/>
    <w:multiLevelType w:val="multilevel"/>
    <w:tmpl w:val="5D38B110"/>
    <w:name w:val="List54180601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9" w15:restartNumberingAfterBreak="0">
    <w:nsid w:val="69240737"/>
    <w:multiLevelType w:val="multilevel"/>
    <w:tmpl w:val="342839A8"/>
    <w:name w:val="List5425689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0" w15:restartNumberingAfterBreak="0">
    <w:nsid w:val="69240738"/>
    <w:multiLevelType w:val="multilevel"/>
    <w:tmpl w:val="4FD8A5E6"/>
    <w:name w:val="List542787265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1" w15:restartNumberingAfterBreak="0">
    <w:nsid w:val="69240739"/>
    <w:multiLevelType w:val="multilevel"/>
    <w:tmpl w:val="06C87E58"/>
    <w:name w:val="List54280079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2" w15:restartNumberingAfterBreak="0">
    <w:nsid w:val="6924073A"/>
    <w:multiLevelType w:val="multilevel"/>
    <w:tmpl w:val="4C582554"/>
    <w:name w:val="List708862312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3" w15:restartNumberingAfterBreak="0">
    <w:nsid w:val="6924073B"/>
    <w:multiLevelType w:val="multilevel"/>
    <w:tmpl w:val="02C48B34"/>
    <w:name w:val="List70900548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4" w15:restartNumberingAfterBreak="0">
    <w:nsid w:val="6924073C"/>
    <w:multiLevelType w:val="multilevel"/>
    <w:tmpl w:val="E58CE570"/>
    <w:name w:val="List7090264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5" w15:restartNumberingAfterBreak="0">
    <w:nsid w:val="6924073D"/>
    <w:multiLevelType w:val="multilevel"/>
    <w:tmpl w:val="69E6FF46"/>
    <w:name w:val="List70929379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6" w15:restartNumberingAfterBreak="0">
    <w:nsid w:val="6924073E"/>
    <w:multiLevelType w:val="multilevel"/>
    <w:tmpl w:val="2124BEBC"/>
    <w:name w:val="List873200421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7" w15:restartNumberingAfterBreak="0">
    <w:nsid w:val="6924073F"/>
    <w:multiLevelType w:val="multilevel"/>
    <w:tmpl w:val="9A60BCBC"/>
    <w:name w:val="List28976437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8" w15:restartNumberingAfterBreak="0">
    <w:nsid w:val="69240740"/>
    <w:multiLevelType w:val="multilevel"/>
    <w:tmpl w:val="A6E4EE2E"/>
    <w:name w:val="List69040156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9" w15:restartNumberingAfterBreak="0">
    <w:nsid w:val="69240741"/>
    <w:multiLevelType w:val="multilevel"/>
    <w:tmpl w:val="DF72B71C"/>
    <w:name w:val="List1072232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0" w15:restartNumberingAfterBreak="0">
    <w:nsid w:val="69240742"/>
    <w:multiLevelType w:val="multilevel"/>
    <w:tmpl w:val="D59660BA"/>
    <w:name w:val="List360234015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1" w15:restartNumberingAfterBreak="0">
    <w:nsid w:val="69240743"/>
    <w:multiLevelType w:val="multilevel"/>
    <w:tmpl w:val="9C6EA5F2"/>
    <w:name w:val="List360246093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2" w15:restartNumberingAfterBreak="0">
    <w:nsid w:val="69240744"/>
    <w:multiLevelType w:val="multilevel"/>
    <w:tmpl w:val="3D903BE2"/>
    <w:name w:val="List29000015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3" w15:restartNumberingAfterBreak="0">
    <w:nsid w:val="69240745"/>
    <w:multiLevelType w:val="multilevel"/>
    <w:tmpl w:val="CA40AB6E"/>
    <w:name w:val="List29018515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4" w15:restartNumberingAfterBreak="0">
    <w:nsid w:val="69240746"/>
    <w:multiLevelType w:val="multilevel"/>
    <w:tmpl w:val="0EEE4180"/>
    <w:name w:val="List132178828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5" w15:restartNumberingAfterBreak="0">
    <w:nsid w:val="69240747"/>
    <w:multiLevelType w:val="multilevel"/>
    <w:tmpl w:val="1098FD18"/>
    <w:name w:val="List132181640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6" w15:restartNumberingAfterBreak="0">
    <w:nsid w:val="69240748"/>
    <w:multiLevelType w:val="multilevel"/>
    <w:tmpl w:val="A33E1284"/>
    <w:name w:val="List132189593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7" w15:restartNumberingAfterBreak="0">
    <w:nsid w:val="69240749"/>
    <w:multiLevelType w:val="multilevel"/>
    <w:tmpl w:val="281401CC"/>
    <w:name w:val="List132193921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8" w15:restartNumberingAfterBreak="0">
    <w:nsid w:val="6924074A"/>
    <w:multiLevelType w:val="multilevel"/>
    <w:tmpl w:val="4970C244"/>
    <w:name w:val="List132226468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9" w15:restartNumberingAfterBreak="0">
    <w:nsid w:val="6924074B"/>
    <w:multiLevelType w:val="multilevel"/>
    <w:tmpl w:val="575E0F1A"/>
    <w:name w:val="List66839015_1"/>
    <w:lvl w:ilvl="0">
      <w:start w:val="1"/>
      <w:numFmt w:val="decimal"/>
      <w:pStyle w:val="ListParagraph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20" w15:restartNumberingAfterBreak="0">
    <w:nsid w:val="6924074C"/>
    <w:multiLevelType w:val="multilevel"/>
    <w:tmpl w:val="75AEEEC0"/>
    <w:name w:val="List29709734_1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 w16cid:durableId="2113238399">
    <w:abstractNumId w:val="127"/>
    <w:lvlOverride w:ilvl="0">
      <w:startOverride w:val="1"/>
      <w:lvl w:ilvl="0">
        <w:start w:val="1"/>
        <w:numFmt w:val="bullet"/>
        <w:pStyle w:val="DiagramLabel"/>
        <w:lvlText w:val="·"/>
        <w:lvlJc w:val="left"/>
        <w:rPr>
          <w:rFonts w:ascii="Symbol" w:eastAsia="Symbol" w:hAnsi="Symbol" w:cs="Symbol"/>
        </w:rPr>
      </w:lvl>
    </w:lvlOverride>
    <w:lvlOverride w:ilvl="1">
      <w:startOverride w:val="1"/>
      <w:lvl w:ilvl="1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2">
      <w:startOverride w:val="1"/>
      <w:lvl w:ilvl="2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3">
      <w:startOverride w:val="1"/>
      <w:lvl w:ilvl="3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4">
      <w:startOverride w:val="1"/>
      <w:lvl w:ilvl="4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5">
      <w:startOverride w:val="1"/>
      <w:lvl w:ilvl="5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6">
      <w:startOverride w:val="1"/>
      <w:lvl w:ilvl="6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7">
      <w:startOverride w:val="1"/>
      <w:lvl w:ilvl="7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  <w:lvlOverride w:ilvl="8">
      <w:startOverride w:val="1"/>
      <w:lvl w:ilvl="8">
        <w:start w:val="1"/>
        <w:numFmt w:val="bullet"/>
        <w:lvlText w:val="·"/>
        <w:lvlJc w:val="left"/>
        <w:rPr>
          <w:rFonts w:ascii="Symbol" w:eastAsia="Symbol" w:hAnsi="Symbol" w:cs="Symbol"/>
        </w:rPr>
      </w:lvl>
    </w:lvlOverride>
  </w:num>
  <w:num w:numId="2" w16cid:durableId="758718010">
    <w:abstractNumId w:val="219"/>
    <w:lvlOverride w:ilvl="0">
      <w:lvl w:ilvl="0">
        <w:start w:val="1"/>
        <w:numFmt w:val="bullet"/>
        <w:pStyle w:val="ListParagraph"/>
        <w:lvlText w:val=""/>
        <w:lvlJc w:val="left"/>
        <w:pPr>
          <w:ind w:left="786" w:hanging="360"/>
        </w:pPr>
        <w:rPr>
          <w:rFonts w:ascii="Symbol" w:hAnsi="Symbol" w:hint="default"/>
          <w:color w:val="4C747E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506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226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946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666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386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106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826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546" w:hanging="360"/>
        </w:pPr>
        <w:rPr>
          <w:rFonts w:ascii="Wingdings" w:hAnsi="Wingdings" w:hint="default"/>
        </w:rPr>
      </w:lvl>
    </w:lvlOverride>
  </w:num>
  <w:num w:numId="3" w16cid:durableId="2124109840">
    <w:abstractNumId w:val="146"/>
  </w:num>
  <w:num w:numId="4" w16cid:durableId="1266183915">
    <w:abstractNumId w:val="124"/>
  </w:num>
  <w:num w:numId="5" w16cid:durableId="53353638">
    <w:abstractNumId w:val="145"/>
  </w:num>
  <w:num w:numId="6" w16cid:durableId="1506554655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69976335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7413991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8211171">
    <w:abstractNumId w:val="144"/>
  </w:num>
  <w:num w:numId="10" w16cid:durableId="1656301410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3418190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3838780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2840327">
    <w:abstractNumId w:val="219"/>
    <w:lvlOverride w:ilvl="0">
      <w:lvl w:ilvl="0">
        <w:start w:val="1"/>
        <w:numFmt w:val="bullet"/>
        <w:pStyle w:val="ListParagraph"/>
        <w:lvlText w:val=""/>
        <w:lvlJc w:val="left"/>
        <w:pPr>
          <w:ind w:left="786" w:hanging="360"/>
        </w:pPr>
        <w:rPr>
          <w:rFonts w:ascii="Symbol" w:hAnsi="Symbol" w:hint="default"/>
          <w:color w:val="4C747E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506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226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946" w:hanging="360"/>
        </w:pPr>
        <w:rPr>
          <w:rFonts w:ascii="Symbol" w:hAnsi="Symbol" w:hint="default"/>
        </w:rPr>
      </w:lvl>
    </w:lvlOverride>
    <w:lvlOverride w:ilvl="4">
      <w:lvl w:ilvl="4" w:tentative="1">
        <w:start w:val="1"/>
        <w:numFmt w:val="bullet"/>
        <w:lvlText w:val="o"/>
        <w:lvlJc w:val="left"/>
        <w:pPr>
          <w:ind w:left="3666" w:hanging="360"/>
        </w:pPr>
        <w:rPr>
          <w:rFonts w:ascii="Courier New" w:hAnsi="Courier New" w:cs="Courier New" w:hint="default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ind w:left="4386" w:hanging="36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"/>
        <w:lvlJc w:val="left"/>
        <w:pPr>
          <w:ind w:left="5106" w:hanging="360"/>
        </w:pPr>
        <w:rPr>
          <w:rFonts w:ascii="Symbol" w:hAnsi="Symbol" w:hint="default"/>
        </w:rPr>
      </w:lvl>
    </w:lvlOverride>
    <w:lvlOverride w:ilvl="7">
      <w:lvl w:ilvl="7" w:tentative="1">
        <w:start w:val="1"/>
        <w:numFmt w:val="bullet"/>
        <w:lvlText w:val="o"/>
        <w:lvlJc w:val="left"/>
        <w:pPr>
          <w:ind w:left="5826" w:hanging="360"/>
        </w:pPr>
        <w:rPr>
          <w:rFonts w:ascii="Courier New" w:hAnsi="Courier New" w:cs="Courier New" w:hint="default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ind w:left="6546" w:hanging="360"/>
        </w:pPr>
        <w:rPr>
          <w:rFonts w:ascii="Wingdings" w:hAnsi="Wingdings" w:hint="default"/>
        </w:rPr>
      </w:lvl>
    </w:lvlOverride>
  </w:num>
  <w:num w:numId="14" w16cid:durableId="1522088608">
    <w:abstractNumId w:val="219"/>
    <w:lvlOverride w:ilvl="0">
      <w:startOverride w:val="1"/>
      <w:lvl w:ilvl="0">
        <w:start w:val="1"/>
        <w:numFmt w:val="bullet"/>
        <w:pStyle w:val="ListParagraph"/>
        <w:lvlText w:val=""/>
        <w:lvlJc w:val="left"/>
        <w:pPr>
          <w:ind w:left="786" w:hanging="360"/>
        </w:pPr>
        <w:rPr>
          <w:rFonts w:ascii="Symbol" w:hAnsi="Symbol" w:hint="default"/>
          <w:color w:val="4C747E"/>
        </w:rPr>
      </w:lvl>
    </w:lvlOverride>
    <w:lvlOverride w:ilvl="1">
      <w:startOverride w:val="1"/>
      <w:lvl w:ilvl="1">
        <w:start w:val="1"/>
        <w:numFmt w:val="bullet"/>
        <w:lvlText w:val="o"/>
        <w:lvlJc w:val="left"/>
        <w:pPr>
          <w:ind w:left="1506" w:hanging="360"/>
        </w:pPr>
        <w:rPr>
          <w:rFonts w:ascii="Courier New" w:hAnsi="Courier New" w:cs="Courier New" w:hint="default"/>
        </w:rPr>
      </w:lvl>
    </w:lvlOverride>
    <w:lvlOverride w:ilvl="2">
      <w:startOverride w:val="1"/>
      <w:lvl w:ilvl="2">
        <w:start w:val="1"/>
        <w:numFmt w:val="bullet"/>
        <w:lvlText w:val=""/>
        <w:lvlJc w:val="left"/>
        <w:pPr>
          <w:ind w:left="2226" w:hanging="360"/>
        </w:pPr>
        <w:rPr>
          <w:rFonts w:ascii="Wingdings" w:hAnsi="Wingdings" w:hint="default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pPr>
          <w:ind w:left="2946" w:hanging="360"/>
        </w:pPr>
        <w:rPr>
          <w:rFonts w:ascii="Symbol" w:hAnsi="Symbol" w:hint="default"/>
        </w:rPr>
      </w:lvl>
    </w:lvlOverride>
    <w:lvlOverride w:ilvl="4">
      <w:startOverride w:val="1"/>
      <w:lvl w:ilvl="4" w:tentative="1">
        <w:start w:val="1"/>
        <w:numFmt w:val="bullet"/>
        <w:lvlText w:val="o"/>
        <w:lvlJc w:val="left"/>
        <w:pPr>
          <w:ind w:left="3666" w:hanging="360"/>
        </w:pPr>
        <w:rPr>
          <w:rFonts w:ascii="Courier New" w:hAnsi="Courier New" w:cs="Courier New" w:hint="default"/>
        </w:rPr>
      </w:lvl>
    </w:lvlOverride>
    <w:lvlOverride w:ilvl="5">
      <w:startOverride w:val="1"/>
      <w:lvl w:ilvl="5" w:tentative="1">
        <w:start w:val="1"/>
        <w:numFmt w:val="bullet"/>
        <w:lvlText w:val=""/>
        <w:lvlJc w:val="left"/>
        <w:pPr>
          <w:ind w:left="4386" w:hanging="360"/>
        </w:pPr>
        <w:rPr>
          <w:rFonts w:ascii="Wingdings" w:hAnsi="Wingdings" w:hint="default"/>
        </w:rPr>
      </w:lvl>
    </w:lvlOverride>
    <w:lvlOverride w:ilvl="6">
      <w:startOverride w:val="1"/>
      <w:lvl w:ilvl="6" w:tentative="1">
        <w:start w:val="1"/>
        <w:numFmt w:val="bullet"/>
        <w:lvlText w:val=""/>
        <w:lvlJc w:val="left"/>
        <w:pPr>
          <w:ind w:left="5106" w:hanging="360"/>
        </w:pPr>
        <w:rPr>
          <w:rFonts w:ascii="Symbol" w:hAnsi="Symbol" w:hint="default"/>
        </w:rPr>
      </w:lvl>
    </w:lvlOverride>
    <w:lvlOverride w:ilvl="7">
      <w:startOverride w:val="1"/>
      <w:lvl w:ilvl="7" w:tentative="1">
        <w:start w:val="1"/>
        <w:numFmt w:val="bullet"/>
        <w:lvlText w:val="o"/>
        <w:lvlJc w:val="left"/>
        <w:pPr>
          <w:ind w:left="5826" w:hanging="360"/>
        </w:pPr>
        <w:rPr>
          <w:rFonts w:ascii="Courier New" w:hAnsi="Courier New" w:cs="Courier New" w:hint="default"/>
        </w:rPr>
      </w:lvl>
    </w:lvlOverride>
    <w:lvlOverride w:ilvl="8">
      <w:startOverride w:val="1"/>
      <w:lvl w:ilvl="8" w:tentative="1">
        <w:start w:val="1"/>
        <w:numFmt w:val="bullet"/>
        <w:lvlText w:val=""/>
        <w:lvlJc w:val="left"/>
        <w:pPr>
          <w:ind w:left="6546" w:hanging="360"/>
        </w:pPr>
        <w:rPr>
          <w:rFonts w:ascii="Wingdings" w:hAnsi="Wingdings" w:hint="default"/>
        </w:rPr>
      </w:lvl>
    </w:lvlOverride>
  </w:num>
  <w:num w:numId="15" w16cid:durableId="656570123">
    <w:abstractNumId w:val="148"/>
  </w:num>
  <w:num w:numId="16" w16cid:durableId="1203245597">
    <w:abstractNumId w:val="151"/>
  </w:num>
  <w:num w:numId="17" w16cid:durableId="1803839742">
    <w:abstractNumId w:val="149"/>
  </w:num>
  <w:num w:numId="18" w16cid:durableId="2053652223">
    <w:abstractNumId w:val="185"/>
  </w:num>
  <w:num w:numId="19" w16cid:durableId="143620605">
    <w:abstractNumId w:val="147"/>
  </w:num>
  <w:num w:numId="20" w16cid:durableId="435322711">
    <w:abstractNumId w:val="15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2C"/>
    <w:rsid w:val="0000234E"/>
    <w:rsid w:val="0000275C"/>
    <w:rsid w:val="000028E7"/>
    <w:rsid w:val="0000340D"/>
    <w:rsid w:val="000100EA"/>
    <w:rsid w:val="00011C96"/>
    <w:rsid w:val="00022675"/>
    <w:rsid w:val="00024B38"/>
    <w:rsid w:val="0002683B"/>
    <w:rsid w:val="00044F3F"/>
    <w:rsid w:val="00047D94"/>
    <w:rsid w:val="00052DEC"/>
    <w:rsid w:val="00055C0D"/>
    <w:rsid w:val="000608E9"/>
    <w:rsid w:val="0006458F"/>
    <w:rsid w:val="00064E5E"/>
    <w:rsid w:val="00067D9B"/>
    <w:rsid w:val="0007407F"/>
    <w:rsid w:val="0007445A"/>
    <w:rsid w:val="000777E5"/>
    <w:rsid w:val="000822FA"/>
    <w:rsid w:val="00082755"/>
    <w:rsid w:val="00084ABF"/>
    <w:rsid w:val="00084C36"/>
    <w:rsid w:val="00084DD1"/>
    <w:rsid w:val="00086E22"/>
    <w:rsid w:val="00093EBE"/>
    <w:rsid w:val="000A0F24"/>
    <w:rsid w:val="000A1A36"/>
    <w:rsid w:val="000A76E3"/>
    <w:rsid w:val="000C5C84"/>
    <w:rsid w:val="000C68F2"/>
    <w:rsid w:val="000D2F37"/>
    <w:rsid w:val="000D687D"/>
    <w:rsid w:val="000D7C55"/>
    <w:rsid w:val="000E41D0"/>
    <w:rsid w:val="000E43E6"/>
    <w:rsid w:val="000F639C"/>
    <w:rsid w:val="000F6D8A"/>
    <w:rsid w:val="00102613"/>
    <w:rsid w:val="00105C4A"/>
    <w:rsid w:val="00105D6F"/>
    <w:rsid w:val="00110AC3"/>
    <w:rsid w:val="00116C4E"/>
    <w:rsid w:val="001225AA"/>
    <w:rsid w:val="00122A9A"/>
    <w:rsid w:val="00133179"/>
    <w:rsid w:val="00141C39"/>
    <w:rsid w:val="00150A99"/>
    <w:rsid w:val="00154F65"/>
    <w:rsid w:val="001565B1"/>
    <w:rsid w:val="001600AE"/>
    <w:rsid w:val="00160D93"/>
    <w:rsid w:val="0016267B"/>
    <w:rsid w:val="001755C3"/>
    <w:rsid w:val="00180CBE"/>
    <w:rsid w:val="00184A90"/>
    <w:rsid w:val="00190469"/>
    <w:rsid w:val="00191FB5"/>
    <w:rsid w:val="00193C97"/>
    <w:rsid w:val="001955FC"/>
    <w:rsid w:val="001965D8"/>
    <w:rsid w:val="001966E8"/>
    <w:rsid w:val="001A0EDC"/>
    <w:rsid w:val="001A1B68"/>
    <w:rsid w:val="001A1F97"/>
    <w:rsid w:val="001B14CB"/>
    <w:rsid w:val="001B6BA0"/>
    <w:rsid w:val="001C46B8"/>
    <w:rsid w:val="001D5926"/>
    <w:rsid w:val="001E0771"/>
    <w:rsid w:val="001E7CD5"/>
    <w:rsid w:val="001F027C"/>
    <w:rsid w:val="00207011"/>
    <w:rsid w:val="00211FC5"/>
    <w:rsid w:val="00213C89"/>
    <w:rsid w:val="002171C1"/>
    <w:rsid w:val="00217FA5"/>
    <w:rsid w:val="00222262"/>
    <w:rsid w:val="00223A66"/>
    <w:rsid w:val="00225F70"/>
    <w:rsid w:val="00231646"/>
    <w:rsid w:val="00231BA5"/>
    <w:rsid w:val="0023257F"/>
    <w:rsid w:val="00232E1E"/>
    <w:rsid w:val="00233B7C"/>
    <w:rsid w:val="002355CC"/>
    <w:rsid w:val="00237474"/>
    <w:rsid w:val="002467F7"/>
    <w:rsid w:val="002509DF"/>
    <w:rsid w:val="0025102C"/>
    <w:rsid w:val="00271A9D"/>
    <w:rsid w:val="00282949"/>
    <w:rsid w:val="00284EB3"/>
    <w:rsid w:val="00285E52"/>
    <w:rsid w:val="00286C45"/>
    <w:rsid w:val="00287283"/>
    <w:rsid w:val="00295A13"/>
    <w:rsid w:val="002A618B"/>
    <w:rsid w:val="002A662D"/>
    <w:rsid w:val="002B63CA"/>
    <w:rsid w:val="002C5E73"/>
    <w:rsid w:val="002C6CD4"/>
    <w:rsid w:val="002C781E"/>
    <w:rsid w:val="002D072A"/>
    <w:rsid w:val="002D2EDB"/>
    <w:rsid w:val="002D50F3"/>
    <w:rsid w:val="002E026A"/>
    <w:rsid w:val="002E2C61"/>
    <w:rsid w:val="002E6125"/>
    <w:rsid w:val="002F1E76"/>
    <w:rsid w:val="002F2007"/>
    <w:rsid w:val="002F41A3"/>
    <w:rsid w:val="00301C4A"/>
    <w:rsid w:val="00305837"/>
    <w:rsid w:val="00311213"/>
    <w:rsid w:val="003113AD"/>
    <w:rsid w:val="0031317A"/>
    <w:rsid w:val="00321714"/>
    <w:rsid w:val="0032219B"/>
    <w:rsid w:val="00325BA5"/>
    <w:rsid w:val="00330EB1"/>
    <w:rsid w:val="00332478"/>
    <w:rsid w:val="00334536"/>
    <w:rsid w:val="00335D05"/>
    <w:rsid w:val="00343F00"/>
    <w:rsid w:val="003506E5"/>
    <w:rsid w:val="00352AD2"/>
    <w:rsid w:val="00366C24"/>
    <w:rsid w:val="00371301"/>
    <w:rsid w:val="00373C7B"/>
    <w:rsid w:val="003764A9"/>
    <w:rsid w:val="00376FD1"/>
    <w:rsid w:val="003903E8"/>
    <w:rsid w:val="00394087"/>
    <w:rsid w:val="003963C5"/>
    <w:rsid w:val="00396759"/>
    <w:rsid w:val="003A1278"/>
    <w:rsid w:val="003A1EFD"/>
    <w:rsid w:val="003C3916"/>
    <w:rsid w:val="003C4DF3"/>
    <w:rsid w:val="003C5059"/>
    <w:rsid w:val="003D0EEC"/>
    <w:rsid w:val="003D1E23"/>
    <w:rsid w:val="003E2A38"/>
    <w:rsid w:val="003E3362"/>
    <w:rsid w:val="003F342F"/>
    <w:rsid w:val="003F7D22"/>
    <w:rsid w:val="00401D84"/>
    <w:rsid w:val="004228D2"/>
    <w:rsid w:val="00424D31"/>
    <w:rsid w:val="00425B7E"/>
    <w:rsid w:val="00427639"/>
    <w:rsid w:val="00431E6B"/>
    <w:rsid w:val="00441EAB"/>
    <w:rsid w:val="004433BC"/>
    <w:rsid w:val="00450560"/>
    <w:rsid w:val="00450E0E"/>
    <w:rsid w:val="00451CEB"/>
    <w:rsid w:val="00453691"/>
    <w:rsid w:val="004559C1"/>
    <w:rsid w:val="0046102C"/>
    <w:rsid w:val="00467B14"/>
    <w:rsid w:val="00475F9E"/>
    <w:rsid w:val="0048413A"/>
    <w:rsid w:val="00487973"/>
    <w:rsid w:val="0049178D"/>
    <w:rsid w:val="004919D0"/>
    <w:rsid w:val="00492E71"/>
    <w:rsid w:val="004965F7"/>
    <w:rsid w:val="004A0368"/>
    <w:rsid w:val="004A59ED"/>
    <w:rsid w:val="004A6842"/>
    <w:rsid w:val="004B36B8"/>
    <w:rsid w:val="004C23CC"/>
    <w:rsid w:val="004C5F30"/>
    <w:rsid w:val="004C5F73"/>
    <w:rsid w:val="004C6F40"/>
    <w:rsid w:val="004D328E"/>
    <w:rsid w:val="004D4E22"/>
    <w:rsid w:val="004D7634"/>
    <w:rsid w:val="004E7882"/>
    <w:rsid w:val="004E7E47"/>
    <w:rsid w:val="004F00B5"/>
    <w:rsid w:val="004F02B5"/>
    <w:rsid w:val="004F12E3"/>
    <w:rsid w:val="004F4FE2"/>
    <w:rsid w:val="004F6F5C"/>
    <w:rsid w:val="004F7064"/>
    <w:rsid w:val="005073D6"/>
    <w:rsid w:val="00520C00"/>
    <w:rsid w:val="00521429"/>
    <w:rsid w:val="00541BEA"/>
    <w:rsid w:val="005516AB"/>
    <w:rsid w:val="005519F4"/>
    <w:rsid w:val="00551E42"/>
    <w:rsid w:val="005528B6"/>
    <w:rsid w:val="005563C8"/>
    <w:rsid w:val="00556F8E"/>
    <w:rsid w:val="00561805"/>
    <w:rsid w:val="00561B97"/>
    <w:rsid w:val="00571875"/>
    <w:rsid w:val="00574867"/>
    <w:rsid w:val="0057798D"/>
    <w:rsid w:val="00581A9B"/>
    <w:rsid w:val="00582739"/>
    <w:rsid w:val="00583E25"/>
    <w:rsid w:val="00591499"/>
    <w:rsid w:val="00592971"/>
    <w:rsid w:val="005A1E40"/>
    <w:rsid w:val="005B734C"/>
    <w:rsid w:val="005C13BE"/>
    <w:rsid w:val="005C1C25"/>
    <w:rsid w:val="005C55D6"/>
    <w:rsid w:val="005D1312"/>
    <w:rsid w:val="005D7A9C"/>
    <w:rsid w:val="005E00BD"/>
    <w:rsid w:val="005E3A9A"/>
    <w:rsid w:val="005E6423"/>
    <w:rsid w:val="005E6467"/>
    <w:rsid w:val="005E73EC"/>
    <w:rsid w:val="006028F7"/>
    <w:rsid w:val="00604F68"/>
    <w:rsid w:val="006166D8"/>
    <w:rsid w:val="006167BD"/>
    <w:rsid w:val="00617635"/>
    <w:rsid w:val="0061796B"/>
    <w:rsid w:val="00617DB9"/>
    <w:rsid w:val="0062126E"/>
    <w:rsid w:val="00621912"/>
    <w:rsid w:val="00622ACD"/>
    <w:rsid w:val="00624EDE"/>
    <w:rsid w:val="00635CE0"/>
    <w:rsid w:val="006417A2"/>
    <w:rsid w:val="006444B3"/>
    <w:rsid w:val="0065359B"/>
    <w:rsid w:val="00655CE0"/>
    <w:rsid w:val="0065775D"/>
    <w:rsid w:val="00662262"/>
    <w:rsid w:val="00670B36"/>
    <w:rsid w:val="00673680"/>
    <w:rsid w:val="0067541E"/>
    <w:rsid w:val="00676D88"/>
    <w:rsid w:val="0068027D"/>
    <w:rsid w:val="00680B9F"/>
    <w:rsid w:val="006821E6"/>
    <w:rsid w:val="00693BE8"/>
    <w:rsid w:val="00695950"/>
    <w:rsid w:val="006A37AB"/>
    <w:rsid w:val="006A7C07"/>
    <w:rsid w:val="006B66AD"/>
    <w:rsid w:val="006C02BC"/>
    <w:rsid w:val="006C24A1"/>
    <w:rsid w:val="006C2C1E"/>
    <w:rsid w:val="006D41C0"/>
    <w:rsid w:val="006D58A9"/>
    <w:rsid w:val="006E2504"/>
    <w:rsid w:val="006E6960"/>
    <w:rsid w:val="00704B48"/>
    <w:rsid w:val="00706642"/>
    <w:rsid w:val="00721550"/>
    <w:rsid w:val="0072177D"/>
    <w:rsid w:val="00723F40"/>
    <w:rsid w:val="00727286"/>
    <w:rsid w:val="007278C9"/>
    <w:rsid w:val="007341BD"/>
    <w:rsid w:val="0073536E"/>
    <w:rsid w:val="0073614F"/>
    <w:rsid w:val="00736CF8"/>
    <w:rsid w:val="00737331"/>
    <w:rsid w:val="007378FD"/>
    <w:rsid w:val="00737F96"/>
    <w:rsid w:val="007453AE"/>
    <w:rsid w:val="007465FB"/>
    <w:rsid w:val="00747052"/>
    <w:rsid w:val="00756DDE"/>
    <w:rsid w:val="007627A5"/>
    <w:rsid w:val="00762C42"/>
    <w:rsid w:val="00774C00"/>
    <w:rsid w:val="00775A26"/>
    <w:rsid w:val="0078051B"/>
    <w:rsid w:val="0079145B"/>
    <w:rsid w:val="007948FB"/>
    <w:rsid w:val="00795C16"/>
    <w:rsid w:val="007961FF"/>
    <w:rsid w:val="007B0F00"/>
    <w:rsid w:val="007B1004"/>
    <w:rsid w:val="007B11B6"/>
    <w:rsid w:val="007B235F"/>
    <w:rsid w:val="007B36AD"/>
    <w:rsid w:val="007B5DD6"/>
    <w:rsid w:val="007C21A6"/>
    <w:rsid w:val="007C2DD4"/>
    <w:rsid w:val="007C4397"/>
    <w:rsid w:val="007C6A70"/>
    <w:rsid w:val="007D5B8C"/>
    <w:rsid w:val="007E09CD"/>
    <w:rsid w:val="007E2101"/>
    <w:rsid w:val="007E6EFC"/>
    <w:rsid w:val="007E799B"/>
    <w:rsid w:val="007F06FF"/>
    <w:rsid w:val="007F21C4"/>
    <w:rsid w:val="007F38E6"/>
    <w:rsid w:val="0080344B"/>
    <w:rsid w:val="00804AA9"/>
    <w:rsid w:val="00813091"/>
    <w:rsid w:val="0081465A"/>
    <w:rsid w:val="00815D04"/>
    <w:rsid w:val="00816091"/>
    <w:rsid w:val="00816D56"/>
    <w:rsid w:val="00817B6E"/>
    <w:rsid w:val="00821663"/>
    <w:rsid w:val="00830808"/>
    <w:rsid w:val="00834662"/>
    <w:rsid w:val="00835E31"/>
    <w:rsid w:val="00836904"/>
    <w:rsid w:val="00846009"/>
    <w:rsid w:val="00856A02"/>
    <w:rsid w:val="0086483F"/>
    <w:rsid w:val="00866C82"/>
    <w:rsid w:val="00867A24"/>
    <w:rsid w:val="00877E09"/>
    <w:rsid w:val="00877E8C"/>
    <w:rsid w:val="008810D3"/>
    <w:rsid w:val="00882C6B"/>
    <w:rsid w:val="00892827"/>
    <w:rsid w:val="00893C61"/>
    <w:rsid w:val="00894B45"/>
    <w:rsid w:val="008955CA"/>
    <w:rsid w:val="00896856"/>
    <w:rsid w:val="008A2123"/>
    <w:rsid w:val="008A2B7F"/>
    <w:rsid w:val="008A5E8B"/>
    <w:rsid w:val="008A656E"/>
    <w:rsid w:val="008B42CA"/>
    <w:rsid w:val="008B77BC"/>
    <w:rsid w:val="008B7FD8"/>
    <w:rsid w:val="008C30F7"/>
    <w:rsid w:val="008C3646"/>
    <w:rsid w:val="008C6E7C"/>
    <w:rsid w:val="008D0099"/>
    <w:rsid w:val="008D0128"/>
    <w:rsid w:val="008D143B"/>
    <w:rsid w:val="008D5A20"/>
    <w:rsid w:val="008D7262"/>
    <w:rsid w:val="008E5690"/>
    <w:rsid w:val="008E5732"/>
    <w:rsid w:val="008F2D9D"/>
    <w:rsid w:val="008F30E9"/>
    <w:rsid w:val="008F53EC"/>
    <w:rsid w:val="008F7563"/>
    <w:rsid w:val="009006DB"/>
    <w:rsid w:val="009011A3"/>
    <w:rsid w:val="0091227B"/>
    <w:rsid w:val="00912986"/>
    <w:rsid w:val="009132AF"/>
    <w:rsid w:val="00930A64"/>
    <w:rsid w:val="00931814"/>
    <w:rsid w:val="009402BA"/>
    <w:rsid w:val="00952B7D"/>
    <w:rsid w:val="009550B8"/>
    <w:rsid w:val="00957FBC"/>
    <w:rsid w:val="00962C0F"/>
    <w:rsid w:val="00962CCD"/>
    <w:rsid w:val="009647D9"/>
    <w:rsid w:val="00964E4D"/>
    <w:rsid w:val="0097752A"/>
    <w:rsid w:val="0099484E"/>
    <w:rsid w:val="009A721E"/>
    <w:rsid w:val="009B03E1"/>
    <w:rsid w:val="009B1CEA"/>
    <w:rsid w:val="009B3EAF"/>
    <w:rsid w:val="009B547C"/>
    <w:rsid w:val="009C4680"/>
    <w:rsid w:val="009D769E"/>
    <w:rsid w:val="009E1AEF"/>
    <w:rsid w:val="009E27AE"/>
    <w:rsid w:val="009E68F4"/>
    <w:rsid w:val="009F264B"/>
    <w:rsid w:val="009F5A20"/>
    <w:rsid w:val="009F6ACC"/>
    <w:rsid w:val="00A0098F"/>
    <w:rsid w:val="00A07347"/>
    <w:rsid w:val="00A1140D"/>
    <w:rsid w:val="00A11CDC"/>
    <w:rsid w:val="00A17231"/>
    <w:rsid w:val="00A21DB3"/>
    <w:rsid w:val="00A27FC9"/>
    <w:rsid w:val="00A3306E"/>
    <w:rsid w:val="00A525B9"/>
    <w:rsid w:val="00A7149E"/>
    <w:rsid w:val="00A7186F"/>
    <w:rsid w:val="00A739AF"/>
    <w:rsid w:val="00A74818"/>
    <w:rsid w:val="00A80B52"/>
    <w:rsid w:val="00A90009"/>
    <w:rsid w:val="00A91412"/>
    <w:rsid w:val="00A951D1"/>
    <w:rsid w:val="00A95E45"/>
    <w:rsid w:val="00A96C28"/>
    <w:rsid w:val="00AA704B"/>
    <w:rsid w:val="00AB14E8"/>
    <w:rsid w:val="00AC1422"/>
    <w:rsid w:val="00AC436D"/>
    <w:rsid w:val="00AC5F6E"/>
    <w:rsid w:val="00AD17E5"/>
    <w:rsid w:val="00AD6D92"/>
    <w:rsid w:val="00AD78E5"/>
    <w:rsid w:val="00AE4E12"/>
    <w:rsid w:val="00AF0265"/>
    <w:rsid w:val="00AF0FF9"/>
    <w:rsid w:val="00AF4C79"/>
    <w:rsid w:val="00B01B6A"/>
    <w:rsid w:val="00B02DFE"/>
    <w:rsid w:val="00B11768"/>
    <w:rsid w:val="00B13409"/>
    <w:rsid w:val="00B15D4C"/>
    <w:rsid w:val="00B20CDA"/>
    <w:rsid w:val="00B30F5C"/>
    <w:rsid w:val="00B47FB8"/>
    <w:rsid w:val="00B506A1"/>
    <w:rsid w:val="00B55C30"/>
    <w:rsid w:val="00B600BF"/>
    <w:rsid w:val="00B80351"/>
    <w:rsid w:val="00B83191"/>
    <w:rsid w:val="00B86B1F"/>
    <w:rsid w:val="00B9022B"/>
    <w:rsid w:val="00B92D38"/>
    <w:rsid w:val="00BA2418"/>
    <w:rsid w:val="00BA244E"/>
    <w:rsid w:val="00BA2798"/>
    <w:rsid w:val="00BB1AC9"/>
    <w:rsid w:val="00BB62D8"/>
    <w:rsid w:val="00BC065E"/>
    <w:rsid w:val="00BC0C33"/>
    <w:rsid w:val="00BC2E94"/>
    <w:rsid w:val="00BD1A94"/>
    <w:rsid w:val="00BD2B98"/>
    <w:rsid w:val="00BD549B"/>
    <w:rsid w:val="00BD5F9D"/>
    <w:rsid w:val="00BD73A5"/>
    <w:rsid w:val="00BD7DE0"/>
    <w:rsid w:val="00BF4DAE"/>
    <w:rsid w:val="00BF745D"/>
    <w:rsid w:val="00C05C4E"/>
    <w:rsid w:val="00C0683B"/>
    <w:rsid w:val="00C073E4"/>
    <w:rsid w:val="00C109E8"/>
    <w:rsid w:val="00C1206E"/>
    <w:rsid w:val="00C13832"/>
    <w:rsid w:val="00C229EA"/>
    <w:rsid w:val="00C243F3"/>
    <w:rsid w:val="00C25A6B"/>
    <w:rsid w:val="00C33E6F"/>
    <w:rsid w:val="00C34780"/>
    <w:rsid w:val="00C41109"/>
    <w:rsid w:val="00C45102"/>
    <w:rsid w:val="00C5045D"/>
    <w:rsid w:val="00C53687"/>
    <w:rsid w:val="00C61E65"/>
    <w:rsid w:val="00C62BF6"/>
    <w:rsid w:val="00C66E00"/>
    <w:rsid w:val="00C71854"/>
    <w:rsid w:val="00C71C75"/>
    <w:rsid w:val="00C73872"/>
    <w:rsid w:val="00C74888"/>
    <w:rsid w:val="00C759C1"/>
    <w:rsid w:val="00C82D0B"/>
    <w:rsid w:val="00C8487A"/>
    <w:rsid w:val="00C860C9"/>
    <w:rsid w:val="00C86105"/>
    <w:rsid w:val="00C96636"/>
    <w:rsid w:val="00C976B6"/>
    <w:rsid w:val="00CA0CA2"/>
    <w:rsid w:val="00CB2BC0"/>
    <w:rsid w:val="00CC0AAF"/>
    <w:rsid w:val="00CC0DF9"/>
    <w:rsid w:val="00CC1AE2"/>
    <w:rsid w:val="00CC23FC"/>
    <w:rsid w:val="00CC33A9"/>
    <w:rsid w:val="00CC44B9"/>
    <w:rsid w:val="00CC52DC"/>
    <w:rsid w:val="00CC5450"/>
    <w:rsid w:val="00CC5EBC"/>
    <w:rsid w:val="00CC5F75"/>
    <w:rsid w:val="00CD37A3"/>
    <w:rsid w:val="00CD5F08"/>
    <w:rsid w:val="00CD72EB"/>
    <w:rsid w:val="00CE76A3"/>
    <w:rsid w:val="00CF4133"/>
    <w:rsid w:val="00D002F5"/>
    <w:rsid w:val="00D008D1"/>
    <w:rsid w:val="00D00E6E"/>
    <w:rsid w:val="00D04EB8"/>
    <w:rsid w:val="00D20A78"/>
    <w:rsid w:val="00D210F6"/>
    <w:rsid w:val="00D31B33"/>
    <w:rsid w:val="00D5505E"/>
    <w:rsid w:val="00D64D18"/>
    <w:rsid w:val="00D65DE8"/>
    <w:rsid w:val="00D700B6"/>
    <w:rsid w:val="00D746FA"/>
    <w:rsid w:val="00D7476E"/>
    <w:rsid w:val="00D8648B"/>
    <w:rsid w:val="00D94E21"/>
    <w:rsid w:val="00D970C8"/>
    <w:rsid w:val="00D974E8"/>
    <w:rsid w:val="00DA694A"/>
    <w:rsid w:val="00DB2060"/>
    <w:rsid w:val="00DB3A1A"/>
    <w:rsid w:val="00DB609E"/>
    <w:rsid w:val="00DC2737"/>
    <w:rsid w:val="00DC44FD"/>
    <w:rsid w:val="00DC4A45"/>
    <w:rsid w:val="00DC5413"/>
    <w:rsid w:val="00DC7B8A"/>
    <w:rsid w:val="00DD255D"/>
    <w:rsid w:val="00DD2EB5"/>
    <w:rsid w:val="00DD2FDE"/>
    <w:rsid w:val="00DD331B"/>
    <w:rsid w:val="00DD597D"/>
    <w:rsid w:val="00DD7B65"/>
    <w:rsid w:val="00DE2967"/>
    <w:rsid w:val="00DE3FED"/>
    <w:rsid w:val="00DE4DB4"/>
    <w:rsid w:val="00DE6372"/>
    <w:rsid w:val="00DF253C"/>
    <w:rsid w:val="00E03355"/>
    <w:rsid w:val="00E078A4"/>
    <w:rsid w:val="00E14E70"/>
    <w:rsid w:val="00E31284"/>
    <w:rsid w:val="00E31C09"/>
    <w:rsid w:val="00E40CF9"/>
    <w:rsid w:val="00E431A6"/>
    <w:rsid w:val="00E4677C"/>
    <w:rsid w:val="00E46C0C"/>
    <w:rsid w:val="00E46F62"/>
    <w:rsid w:val="00E4702A"/>
    <w:rsid w:val="00E5327F"/>
    <w:rsid w:val="00E643B9"/>
    <w:rsid w:val="00E679F2"/>
    <w:rsid w:val="00E7157A"/>
    <w:rsid w:val="00E726FA"/>
    <w:rsid w:val="00E72AFB"/>
    <w:rsid w:val="00E77657"/>
    <w:rsid w:val="00E8028A"/>
    <w:rsid w:val="00E81ADB"/>
    <w:rsid w:val="00E83A36"/>
    <w:rsid w:val="00E90AFA"/>
    <w:rsid w:val="00E93246"/>
    <w:rsid w:val="00E945F9"/>
    <w:rsid w:val="00E96B74"/>
    <w:rsid w:val="00E97686"/>
    <w:rsid w:val="00EB2B88"/>
    <w:rsid w:val="00EB595B"/>
    <w:rsid w:val="00EC062C"/>
    <w:rsid w:val="00ED1016"/>
    <w:rsid w:val="00ED2495"/>
    <w:rsid w:val="00ED46BA"/>
    <w:rsid w:val="00ED7B05"/>
    <w:rsid w:val="00EE2985"/>
    <w:rsid w:val="00EE7143"/>
    <w:rsid w:val="00EF3CCB"/>
    <w:rsid w:val="00F004C4"/>
    <w:rsid w:val="00F01796"/>
    <w:rsid w:val="00F06F5C"/>
    <w:rsid w:val="00F11033"/>
    <w:rsid w:val="00F12E88"/>
    <w:rsid w:val="00F1358B"/>
    <w:rsid w:val="00F149DB"/>
    <w:rsid w:val="00F15D59"/>
    <w:rsid w:val="00F25781"/>
    <w:rsid w:val="00F26EB6"/>
    <w:rsid w:val="00F300B9"/>
    <w:rsid w:val="00F30C30"/>
    <w:rsid w:val="00F3233C"/>
    <w:rsid w:val="00F32FF3"/>
    <w:rsid w:val="00F35E28"/>
    <w:rsid w:val="00F43E05"/>
    <w:rsid w:val="00F44A2F"/>
    <w:rsid w:val="00F50A6E"/>
    <w:rsid w:val="00F60E90"/>
    <w:rsid w:val="00F63222"/>
    <w:rsid w:val="00F64B07"/>
    <w:rsid w:val="00F661FB"/>
    <w:rsid w:val="00F711C2"/>
    <w:rsid w:val="00F72E98"/>
    <w:rsid w:val="00F73AA0"/>
    <w:rsid w:val="00F7462D"/>
    <w:rsid w:val="00F74C38"/>
    <w:rsid w:val="00F81505"/>
    <w:rsid w:val="00F832F7"/>
    <w:rsid w:val="00FA1384"/>
    <w:rsid w:val="00FB1D1F"/>
    <w:rsid w:val="00FC5F46"/>
    <w:rsid w:val="00FD1AE6"/>
    <w:rsid w:val="00FD70AC"/>
    <w:rsid w:val="00FE1190"/>
    <w:rsid w:val="00FE6C65"/>
    <w:rsid w:val="63EE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56ECA1"/>
  <w15:docId w15:val="{38D8F468-9898-4B94-BAD5-20BBD48F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BF"/>
    <w:rPr>
      <w:rFonts w:asciiTheme="minorHAnsi" w:hAnsiTheme="minorHAnsi"/>
      <w:sz w:val="22"/>
      <w:szCs w:val="24"/>
      <w:lang w:val="sl-SI"/>
    </w:rPr>
  </w:style>
  <w:style w:type="paragraph" w:styleId="Heading1">
    <w:name w:val="heading 1"/>
    <w:basedOn w:val="Normal"/>
    <w:next w:val="Normal"/>
    <w:link w:val="Heading1Char1"/>
    <w:uiPriority w:val="9"/>
    <w:qFormat/>
    <w:rsid w:val="000608E9"/>
    <w:pPr>
      <w:numPr>
        <w:numId w:val="4"/>
      </w:numPr>
      <w:spacing w:before="360" w:after="120"/>
      <w:ind w:left="431" w:hanging="431"/>
      <w:outlineLvl w:val="0"/>
    </w:pPr>
    <w:rPr>
      <w:rFonts w:eastAsia="Calibri"/>
      <w:b/>
      <w:smallCaps/>
      <w:color w:val="4C747E"/>
      <w:sz w:val="40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0F639C"/>
    <w:pPr>
      <w:numPr>
        <w:ilvl w:val="1"/>
        <w:numId w:val="4"/>
      </w:numPr>
      <w:spacing w:before="240" w:after="120"/>
      <w:ind w:left="578" w:hanging="578"/>
      <w:outlineLvl w:val="1"/>
    </w:pPr>
    <w:rPr>
      <w:rFonts w:eastAsia="Calibri"/>
      <w:b/>
      <w:smallCaps/>
      <w:color w:val="4C747E"/>
      <w:sz w:val="32"/>
      <w:szCs w:val="32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rsid w:val="000F639C"/>
    <w:pPr>
      <w:numPr>
        <w:ilvl w:val="2"/>
        <w:numId w:val="4"/>
      </w:numPr>
      <w:spacing w:before="240" w:after="120"/>
      <w:outlineLvl w:val="2"/>
    </w:pPr>
    <w:rPr>
      <w:rFonts w:ascii="Calibri" w:eastAsia="Calibri" w:hAnsi="Calibri" w:cs="Calibri"/>
      <w:b/>
      <w:smallCap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536E"/>
    <w:pPr>
      <w:numPr>
        <w:ilvl w:val="3"/>
        <w:numId w:val="4"/>
      </w:numPr>
      <w:spacing w:before="240" w:after="120"/>
      <w:ind w:left="862" w:hanging="862"/>
      <w:outlineLvl w:val="3"/>
    </w:pPr>
    <w:rPr>
      <w:rFonts w:ascii="Calibri" w:eastAsia="Calibri" w:hAnsi="Calibri" w:cs="Calibri"/>
      <w:b/>
      <w:smallCaps/>
      <w:color w:val="000000" w:themeColor="text1"/>
      <w:sz w:val="24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rsid w:val="0016267B"/>
    <w:pPr>
      <w:numPr>
        <w:ilvl w:val="4"/>
        <w:numId w:val="4"/>
      </w:numPr>
      <w:spacing w:before="240" w:after="80"/>
      <w:ind w:left="1009" w:hanging="1009"/>
      <w:outlineLvl w:val="4"/>
    </w:pPr>
    <w:rPr>
      <w:rFonts w:ascii="Calibri" w:eastAsia="Calibri" w:hAnsi="Calibri" w:cs="Calibri"/>
      <w:b/>
      <w:color w:val="4C747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4"/>
      </w:numPr>
      <w:spacing w:after="80"/>
      <w:outlineLvl w:val="5"/>
    </w:pPr>
    <w:rPr>
      <w:rFonts w:ascii="Calibri" w:eastAsia="Calibri" w:hAnsi="Calibri" w:cs="Calibri"/>
      <w:b/>
      <w:i/>
      <w:color w:val="233E5F"/>
    </w:rPr>
  </w:style>
  <w:style w:type="paragraph" w:styleId="Heading7">
    <w:name w:val="heading 7"/>
    <w:basedOn w:val="Normal"/>
    <w:next w:val="Normal"/>
    <w:pPr>
      <w:numPr>
        <w:ilvl w:val="6"/>
        <w:numId w:val="4"/>
      </w:numPr>
      <w:spacing w:after="80"/>
      <w:outlineLvl w:val="6"/>
    </w:pPr>
    <w:rPr>
      <w:rFonts w:ascii="Calibri" w:eastAsia="Calibri" w:hAnsi="Calibri" w:cs="Calibri"/>
      <w:b/>
      <w:i/>
      <w:color w:val="3F3F3F"/>
    </w:rPr>
  </w:style>
  <w:style w:type="paragraph" w:styleId="Heading8">
    <w:name w:val="heading 8"/>
    <w:basedOn w:val="Normal"/>
    <w:next w:val="Normal"/>
    <w:pPr>
      <w:numPr>
        <w:ilvl w:val="7"/>
        <w:numId w:val="4"/>
      </w:numPr>
      <w:spacing w:after="80"/>
      <w:outlineLvl w:val="7"/>
    </w:pPr>
    <w:rPr>
      <w:rFonts w:ascii="Calibri" w:eastAsia="Calibri" w:hAnsi="Calibri" w:cs="Calibri"/>
      <w:b/>
      <w:color w:val="3F3F3F"/>
      <w:szCs w:val="22"/>
    </w:rPr>
  </w:style>
  <w:style w:type="paragraph" w:styleId="Heading9">
    <w:name w:val="heading 9"/>
    <w:basedOn w:val="Normal"/>
    <w:next w:val="Normal"/>
    <w:pPr>
      <w:numPr>
        <w:ilvl w:val="8"/>
        <w:numId w:val="4"/>
      </w:numPr>
      <w:spacing w:after="80"/>
      <w:outlineLvl w:val="8"/>
    </w:pPr>
    <w:rPr>
      <w:rFonts w:ascii="Calibri" w:eastAsia="Calibri" w:hAnsi="Calibri" w:cs="Calibri"/>
      <w:b/>
      <w:i/>
      <w:color w:val="3F3F3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rsid w:val="00190469"/>
    <w:pPr>
      <w:numPr>
        <w:numId w:val="0"/>
      </w:numPr>
    </w:pPr>
    <w:rPr>
      <w:rFonts w:ascii="Calibri" w:eastAsia="Arial" w:hAnsi="Calibri"/>
      <w:szCs w:val="24"/>
    </w:rPr>
  </w:style>
  <w:style w:type="paragraph" w:styleId="TOC1">
    <w:name w:val="toc 1"/>
    <w:basedOn w:val="Normal"/>
    <w:next w:val="Normal"/>
    <w:uiPriority w:val="39"/>
    <w:rsid w:val="006166D8"/>
    <w:pPr>
      <w:spacing w:before="120" w:after="40"/>
      <w:ind w:right="720"/>
    </w:pPr>
    <w:rPr>
      <w:rFonts w:eastAsia="Calibri" w:cs="Calibri"/>
      <w:b/>
    </w:rPr>
  </w:style>
  <w:style w:type="paragraph" w:styleId="TOC2">
    <w:name w:val="toc 2"/>
    <w:basedOn w:val="Normal"/>
    <w:next w:val="Normal"/>
    <w:uiPriority w:val="39"/>
    <w:rsid w:val="006166D8"/>
    <w:pPr>
      <w:spacing w:before="40" w:after="20"/>
      <w:ind w:left="180" w:right="720"/>
    </w:pPr>
    <w:rPr>
      <w:rFonts w:eastAsia="Calibri" w:cs="Calibri"/>
    </w:rPr>
  </w:style>
  <w:style w:type="paragraph" w:styleId="TOC3">
    <w:name w:val="toc 3"/>
    <w:basedOn w:val="Normal"/>
    <w:next w:val="Normal"/>
    <w:uiPriority w:val="39"/>
    <w:rsid w:val="006166D8"/>
    <w:pPr>
      <w:spacing w:before="40" w:after="20"/>
      <w:ind w:left="360" w:right="720"/>
    </w:pPr>
    <w:rPr>
      <w:rFonts w:eastAsia="Calibri" w:cs="Calibri"/>
    </w:rPr>
  </w:style>
  <w:style w:type="paragraph" w:styleId="TO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numPr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Heading">
    <w:name w:val="Table Heading"/>
    <w:basedOn w:val="Normal"/>
    <w:next w:val="Normal"/>
    <w:pPr>
      <w:spacing w:before="120" w:after="60" w:line="240" w:lineRule="exact"/>
      <w:ind w:left="90" w:right="90"/>
    </w:pPr>
    <w:rPr>
      <w:rFonts w:ascii="Times New Roman" w:eastAsia="Times New Roman" w:hAnsi="Times New Roman" w:cs="Times New Roman"/>
      <w:b/>
      <w:sz w:val="18"/>
      <w:szCs w:val="18"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paragraph" w:customStyle="1" w:styleId="Properties">
    <w:name w:val="Properti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120" w:after="60" w:line="240" w:lineRule="exact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character" w:customStyle="1" w:styleId="AllCaps">
    <w:name w:val="All Caps"/>
    <w:rPr>
      <w:caps/>
    </w:rPr>
  </w:style>
  <w:style w:type="character" w:customStyle="1" w:styleId="IndexLink">
    <w:name w:val="Index Link"/>
  </w:style>
  <w:style w:type="character" w:customStyle="1" w:styleId="ListLabel37">
    <w:name w:val="ListLabel 37"/>
    <w:rPr>
      <w:rFonts w:ascii="Arial" w:eastAsia="Arial" w:hAnsi="Arial" w:cs="Arial"/>
    </w:rPr>
  </w:style>
  <w:style w:type="character" w:customStyle="1" w:styleId="ListLabel36">
    <w:name w:val="ListLabel 36"/>
    <w:rPr>
      <w:rFonts w:ascii="Arial" w:eastAsia="Arial" w:hAnsi="Arial" w:cs="Arial"/>
    </w:rPr>
  </w:style>
  <w:style w:type="character" w:customStyle="1" w:styleId="ListLabel35">
    <w:name w:val="ListLabel 35"/>
    <w:rPr>
      <w:rFonts w:ascii="Arial" w:eastAsia="Arial" w:hAnsi="Arial" w:cs="Arial"/>
    </w:rPr>
  </w:style>
  <w:style w:type="character" w:customStyle="1" w:styleId="ListLabel34">
    <w:name w:val="ListLabel 34"/>
    <w:rPr>
      <w:rFonts w:ascii="Arial" w:eastAsia="Arial" w:hAnsi="Arial" w:cs="Arial"/>
    </w:rPr>
  </w:style>
  <w:style w:type="character" w:customStyle="1" w:styleId="ListLabel33">
    <w:name w:val="ListLabel 33"/>
    <w:rPr>
      <w:rFonts w:ascii="Arial" w:eastAsia="Arial" w:hAnsi="Arial" w:cs="Arial"/>
    </w:rPr>
  </w:style>
  <w:style w:type="character" w:customStyle="1" w:styleId="ListLabel32">
    <w:name w:val="ListLabel 32"/>
    <w:rPr>
      <w:rFonts w:ascii="Arial" w:eastAsia="Arial" w:hAnsi="Arial" w:cs="Arial"/>
    </w:rPr>
  </w:style>
  <w:style w:type="character" w:customStyle="1" w:styleId="ListLabel31">
    <w:name w:val="ListLabel 31"/>
    <w:rPr>
      <w:rFonts w:ascii="Arial" w:eastAsia="Arial" w:hAnsi="Arial" w:cs="Arial"/>
    </w:rPr>
  </w:style>
  <w:style w:type="character" w:customStyle="1" w:styleId="ListLabel30">
    <w:name w:val="ListLabel 30"/>
    <w:rPr>
      <w:rFonts w:ascii="Arial" w:eastAsia="Arial" w:hAnsi="Arial" w:cs="Arial"/>
    </w:rPr>
  </w:style>
  <w:style w:type="character" w:customStyle="1" w:styleId="ListLabel29">
    <w:name w:val="ListLabel 29"/>
    <w:rPr>
      <w:rFonts w:ascii="Arial" w:eastAsia="Arial" w:hAnsi="Arial" w:cs="Arial"/>
    </w:rPr>
  </w:style>
  <w:style w:type="character" w:customStyle="1" w:styleId="ListLabel28">
    <w:name w:val="ListLabel 28"/>
    <w:rPr>
      <w:rFonts w:ascii="Arial" w:eastAsia="Arial" w:hAnsi="Arial" w:cs="Arial"/>
    </w:rPr>
  </w:style>
  <w:style w:type="character" w:customStyle="1" w:styleId="ListLabel27">
    <w:name w:val="ListLabel 27"/>
    <w:rPr>
      <w:rFonts w:ascii="Arial" w:eastAsia="Arial" w:hAnsi="Arial" w:cs="Arial"/>
    </w:rPr>
  </w:style>
  <w:style w:type="character" w:customStyle="1" w:styleId="ListLabel26">
    <w:name w:val="ListLabel 26"/>
    <w:rPr>
      <w:rFonts w:ascii="Arial" w:eastAsia="Arial" w:hAnsi="Arial" w:cs="Arial"/>
    </w:rPr>
  </w:style>
  <w:style w:type="character" w:customStyle="1" w:styleId="ListLabel25">
    <w:name w:val="ListLabel 25"/>
    <w:rPr>
      <w:rFonts w:ascii="Arial" w:eastAsia="Arial" w:hAnsi="Arial" w:cs="Arial"/>
    </w:rPr>
  </w:style>
  <w:style w:type="character" w:customStyle="1" w:styleId="ListLabel24">
    <w:name w:val="ListLabel 24"/>
    <w:rPr>
      <w:rFonts w:ascii="Arial" w:eastAsia="Arial" w:hAnsi="Arial" w:cs="Arial"/>
    </w:rPr>
  </w:style>
  <w:style w:type="character" w:customStyle="1" w:styleId="ListLabel23">
    <w:name w:val="ListLabel 23"/>
    <w:rPr>
      <w:rFonts w:ascii="Arial" w:eastAsia="Arial" w:hAnsi="Arial" w:cs="Arial"/>
    </w:rPr>
  </w:style>
  <w:style w:type="character" w:customStyle="1" w:styleId="ListLabel22">
    <w:name w:val="ListLabel 22"/>
    <w:rPr>
      <w:rFonts w:ascii="Arial" w:eastAsia="Arial" w:hAnsi="Arial" w:cs="Arial"/>
      <w:color w:val="00000A"/>
    </w:rPr>
  </w:style>
  <w:style w:type="character" w:customStyle="1" w:styleId="ListLabel21">
    <w:name w:val="ListLabel 21"/>
    <w:rPr>
      <w:rFonts w:ascii="Arial" w:eastAsia="Arial" w:hAnsi="Arial" w:cs="Arial"/>
    </w:rPr>
  </w:style>
  <w:style w:type="character" w:customStyle="1" w:styleId="ListLabel20">
    <w:name w:val="ListLabel 20"/>
    <w:rPr>
      <w:rFonts w:ascii="Arial" w:eastAsia="Arial" w:hAnsi="Arial" w:cs="Arial"/>
    </w:rPr>
  </w:style>
  <w:style w:type="character" w:customStyle="1" w:styleId="ListLabel19">
    <w:name w:val="ListLabel 19"/>
    <w:rPr>
      <w:rFonts w:ascii="Arial" w:eastAsia="Arial" w:hAnsi="Arial" w:cs="Arial"/>
    </w:rPr>
  </w:style>
  <w:style w:type="character" w:customStyle="1" w:styleId="ListLabel18">
    <w:name w:val="ListLabel 18"/>
    <w:rPr>
      <w:rFonts w:ascii="Arial" w:eastAsia="Arial" w:hAnsi="Arial" w:cs="Arial"/>
      <w:color w:val="00000A"/>
    </w:rPr>
  </w:style>
  <w:style w:type="character" w:customStyle="1" w:styleId="ListLabel17">
    <w:name w:val="ListLabel 17"/>
    <w:rPr>
      <w:rFonts w:ascii="Arial" w:eastAsia="Arial" w:hAnsi="Arial" w:cs="Arial"/>
    </w:rPr>
  </w:style>
  <w:style w:type="character" w:customStyle="1" w:styleId="ListLabel16">
    <w:name w:val="ListLabel 16"/>
    <w:rPr>
      <w:rFonts w:ascii="Arial" w:eastAsia="Arial" w:hAnsi="Arial" w:cs="Arial"/>
    </w:rPr>
  </w:style>
  <w:style w:type="character" w:customStyle="1" w:styleId="ListLabel15">
    <w:name w:val="ListLabel 15"/>
    <w:rPr>
      <w:rFonts w:ascii="Arial" w:eastAsia="Arial" w:hAnsi="Arial" w:cs="Arial"/>
    </w:rPr>
  </w:style>
  <w:style w:type="character" w:customStyle="1" w:styleId="ListLabel14">
    <w:name w:val="ListLabel 14"/>
    <w:rPr>
      <w:rFonts w:ascii="Arial" w:eastAsia="Arial" w:hAnsi="Arial" w:cs="Arial"/>
    </w:rPr>
  </w:style>
  <w:style w:type="character" w:customStyle="1" w:styleId="ListLabel13">
    <w:name w:val="ListLabel 13"/>
    <w:rPr>
      <w:rFonts w:ascii="Arial" w:eastAsia="Arial" w:hAnsi="Arial" w:cs="Arial"/>
    </w:rPr>
  </w:style>
  <w:style w:type="character" w:customStyle="1" w:styleId="ListLabel12">
    <w:name w:val="ListLabel 12"/>
    <w:rPr>
      <w:rFonts w:ascii="Arial" w:eastAsia="Arial" w:hAnsi="Arial" w:cs="Arial"/>
    </w:rPr>
  </w:style>
  <w:style w:type="character" w:customStyle="1" w:styleId="ListLabel11">
    <w:name w:val="ListLabel 11"/>
    <w:rPr>
      <w:color w:val="000000"/>
    </w:rPr>
  </w:style>
  <w:style w:type="character" w:customStyle="1" w:styleId="ListLabel10">
    <w:name w:val="ListLabel 10"/>
    <w:rPr>
      <w:b/>
      <w:i w:val="0"/>
    </w:rPr>
  </w:style>
  <w:style w:type="character" w:customStyle="1" w:styleId="ListLabel9">
    <w:name w:val="ListLabel 9"/>
    <w:rPr>
      <w:rFonts w:ascii="Arial" w:eastAsia="Arial" w:hAnsi="Arial" w:cs="Arial"/>
    </w:rPr>
  </w:style>
  <w:style w:type="character" w:customStyle="1" w:styleId="ListLabel8">
    <w:name w:val="ListLabel 8"/>
    <w:rPr>
      <w:rFonts w:ascii="Arial" w:eastAsia="Arial" w:hAnsi="Arial" w:cs="Arial"/>
    </w:rPr>
  </w:style>
  <w:style w:type="character" w:customStyle="1" w:styleId="ListLabel7">
    <w:name w:val="ListLabel 7"/>
    <w:rPr>
      <w:rFonts w:ascii="Arial" w:eastAsia="Arial" w:hAnsi="Arial" w:cs="Arial"/>
    </w:rPr>
  </w:style>
  <w:style w:type="character" w:customStyle="1" w:styleId="ListLabel6">
    <w:name w:val="ListLabel 6"/>
    <w:rPr>
      <w:rFonts w:ascii="Arial" w:eastAsia="Arial" w:hAnsi="Arial" w:cs="Arial"/>
    </w:rPr>
  </w:style>
  <w:style w:type="character" w:customStyle="1" w:styleId="ListLabel5">
    <w:name w:val="ListLabel 5"/>
    <w:rPr>
      <w:rFonts w:ascii="Arial" w:eastAsia="Arial" w:hAnsi="Arial" w:cs="Arial"/>
    </w:rPr>
  </w:style>
  <w:style w:type="character" w:customStyle="1" w:styleId="ListLabel4">
    <w:name w:val="ListLabel 4"/>
    <w:rPr>
      <w:rFonts w:ascii="Arial" w:eastAsia="Arial" w:hAnsi="Arial" w:cs="Arial"/>
    </w:rPr>
  </w:style>
  <w:style w:type="character" w:customStyle="1" w:styleId="ListLabel3">
    <w:name w:val="ListLabel 3"/>
    <w:rPr>
      <w:rFonts w:ascii="Arial" w:eastAsia="Arial" w:hAnsi="Arial" w:cs="Arial"/>
    </w:rPr>
  </w:style>
  <w:style w:type="character" w:customStyle="1" w:styleId="ListLabel2">
    <w:name w:val="ListLabel 2"/>
    <w:rPr>
      <w:rFonts w:ascii="Arial" w:eastAsia="Arial" w:hAnsi="Arial" w:cs="Arial"/>
    </w:rPr>
  </w:style>
  <w:style w:type="character" w:customStyle="1" w:styleId="ListLabel1">
    <w:name w:val="ListLabel 1"/>
    <w:rPr>
      <w:rFonts w:ascii="Arial" w:eastAsia="Arial" w:hAnsi="Arial" w:cs="Arial"/>
    </w:rPr>
  </w:style>
  <w:style w:type="character" w:customStyle="1" w:styleId="BodyText3Char">
    <w:name w:val="Body Text 3 Char"/>
    <w:rPr>
      <w:rFonts w:ascii="Arial" w:eastAsia="Arial" w:hAnsi="Arial" w:cs="Arial"/>
      <w:sz w:val="16"/>
      <w:szCs w:val="16"/>
    </w:rPr>
  </w:style>
  <w:style w:type="character" w:customStyle="1" w:styleId="LabelEmbedded">
    <w:name w:val="Label Embedded"/>
    <w:rPr>
      <w:rFonts w:ascii="Verdana" w:eastAsia="Verdana" w:hAnsi="Verdana" w:cs="Verdana"/>
      <w:b/>
      <w:sz w:val="20"/>
      <w:szCs w:val="20"/>
      <w:u w:val="none" w:color="000000"/>
    </w:rPr>
  </w:style>
  <w:style w:type="character" w:customStyle="1" w:styleId="PlainTextChar">
    <w:name w:val="Plain Text Char"/>
    <w:rPr>
      <w:rFonts w:ascii="Courier New" w:eastAsia="Courier New" w:hAnsi="Courier New" w:cs="Courier New"/>
    </w:rPr>
  </w:style>
  <w:style w:type="character" w:customStyle="1" w:styleId="DateChar">
    <w:name w:val="Date Char"/>
    <w:rPr>
      <w:rFonts w:ascii="Arial" w:eastAsia="Arial" w:hAnsi="Arial" w:cs="Arial"/>
      <w:b/>
      <w:sz w:val="12"/>
      <w:szCs w:val="12"/>
    </w:rPr>
  </w:style>
  <w:style w:type="character" w:customStyle="1" w:styleId="DocumentMapChar">
    <w:name w:val="Document Map Char"/>
    <w:rPr>
      <w:rFonts w:ascii="Tahoma" w:eastAsia="Tahoma" w:hAnsi="Tahoma" w:cs="Tahoma"/>
      <w:sz w:val="12"/>
      <w:szCs w:val="12"/>
    </w:rPr>
  </w:style>
  <w:style w:type="character" w:styleId="Strong">
    <w:name w:val="Strong"/>
    <w:uiPriority w:val="22"/>
    <w:qFormat/>
    <w:rPr>
      <w:b/>
    </w:rPr>
  </w:style>
  <w:style w:type="character" w:customStyle="1" w:styleId="SubtitleChar">
    <w:name w:val="Subtitle Char"/>
    <w:rPr>
      <w:rFonts w:ascii="Century Gothic" w:eastAsia="Century Gothic" w:hAnsi="Century Gothic" w:cs="Century Gothic"/>
      <w:color w:val="5B9BD5"/>
      <w:sz w:val="72"/>
      <w:szCs w:val="72"/>
    </w:rPr>
  </w:style>
  <w:style w:type="character" w:customStyle="1" w:styleId="TitleChar">
    <w:name w:val="Title Char"/>
    <w:rPr>
      <w:rFonts w:ascii="Century Gothic" w:eastAsia="Century Gothic" w:hAnsi="Century Gothic" w:cs="Century Gothic"/>
      <w:color w:val="44546A"/>
      <w:spacing w:val="-15"/>
      <w:sz w:val="96"/>
      <w:szCs w:val="96"/>
    </w:rPr>
  </w:style>
  <w:style w:type="character" w:customStyle="1" w:styleId="InstructionsChar">
    <w:name w:val="Instructions Char"/>
    <w:rPr>
      <w:rFonts w:ascii="Century Gothic" w:eastAsia="Century Gothic" w:hAnsi="Century Gothic" w:cs="Century Gothic"/>
      <w:i/>
      <w:color w:val="1F3864"/>
    </w:rPr>
  </w:style>
  <w:style w:type="character" w:styleId="PageNumber">
    <w:name w:val="page number"/>
    <w:rPr>
      <w:b/>
    </w:rPr>
  </w:style>
  <w:style w:type="character" w:customStyle="1" w:styleId="NormalItalicChar">
    <w:name w:val="Normal   Italic Char"/>
    <w:rPr>
      <w:rFonts w:ascii="Palatino Linotype" w:eastAsia="Palatino Linotype" w:hAnsi="Palatino Linotype" w:cs="Palatino Linotype"/>
      <w:i/>
      <w:sz w:val="24"/>
      <w:szCs w:val="24"/>
    </w:rPr>
  </w:style>
  <w:style w:type="character" w:customStyle="1" w:styleId="Heading2Char">
    <w:name w:val="Heading 2 Char"/>
    <w:uiPriority w:val="9"/>
    <w:rPr>
      <w:rFonts w:ascii="Century Gothic" w:eastAsia="Century Gothic" w:hAnsi="Century Gothic" w:cs="Century Gothic"/>
      <w:color w:val="1F4E79"/>
      <w:sz w:val="32"/>
      <w:szCs w:val="32"/>
    </w:rPr>
  </w:style>
  <w:style w:type="character" w:styleId="FootnoteReference">
    <w:name w:val="footnote reference"/>
  </w:style>
  <w:style w:type="character" w:customStyle="1" w:styleId="HTMLCode1">
    <w:name w:val="HTML Code1"/>
    <w:rPr>
      <w:rFonts w:ascii="Courier New" w:eastAsia="Courier New" w:hAnsi="Courier New" w:cs="Courier New"/>
      <w:color w:val="333333"/>
      <w:sz w:val="18"/>
      <w:szCs w:val="18"/>
    </w:rPr>
  </w:style>
  <w:style w:type="character" w:styleId="CommentReference">
    <w:name w:val="annotation reference"/>
    <w:rPr>
      <w:sz w:val="16"/>
      <w:szCs w:val="16"/>
    </w:rPr>
  </w:style>
  <w:style w:type="character" w:styleId="HTMLCode">
    <w:name w:val="HTML Code"/>
    <w:rPr>
      <w:rFonts w:ascii="Arial Unicode MS" w:eastAsia="Arial Unicode MS" w:hAnsi="Arial Unicode MS" w:cs="Arial Unicode MS"/>
      <w:sz w:val="20"/>
      <w:szCs w:val="20"/>
    </w:rPr>
  </w:style>
  <w:style w:type="character" w:customStyle="1" w:styleId="Style18ptCustomColor">
    <w:name w:val="Style 18 pt Custom Color"/>
    <w:rPr>
      <w:color w:val="282282"/>
      <w:sz w:val="36"/>
      <w:szCs w:val="36"/>
    </w:rPr>
  </w:style>
  <w:style w:type="character" w:customStyle="1" w:styleId="Italic">
    <w:name w:val="Italic"/>
    <w:rPr>
      <w:i/>
    </w:rPr>
  </w:style>
  <w:style w:type="character" w:customStyle="1" w:styleId="InternetLink">
    <w:name w:val="Internet Link"/>
    <w:rPr>
      <w:color w:val="0000FF"/>
      <w:u w:val="single" w:color="000000"/>
    </w:rPr>
  </w:style>
  <w:style w:type="character" w:customStyle="1" w:styleId="NoteChar">
    <w:name w:val="Note Char"/>
    <w:rPr>
      <w:rFonts w:ascii="Arial" w:eastAsia="Arial" w:hAnsi="Arial" w:cs="Arial"/>
      <w:sz w:val="22"/>
      <w:szCs w:val="22"/>
    </w:rPr>
  </w:style>
  <w:style w:type="character" w:customStyle="1" w:styleId="Heading1Char">
    <w:name w:val="Heading 1 Char"/>
    <w:rPr>
      <w:rFonts w:ascii="Century Gothic" w:eastAsia="Century Gothic" w:hAnsi="Century Gothic" w:cs="Century Gothic"/>
      <w:color w:val="1F4E79"/>
      <w:sz w:val="44"/>
      <w:szCs w:val="44"/>
    </w:rPr>
  </w:style>
  <w:style w:type="paragraph" w:customStyle="1" w:styleId="WarningMessage">
    <w:name w:val="Warning Message"/>
    <w:basedOn w:val="Normal"/>
    <w:pPr>
      <w:pBdr>
        <w:top w:val="single" w:sz="0" w:space="0" w:color="FFC000"/>
        <w:left w:val="single" w:sz="0" w:space="0" w:color="FFC000"/>
        <w:bottom w:val="single" w:sz="0" w:space="0" w:color="FFC000"/>
        <w:right w:val="single" w:sz="0" w:space="0" w:color="FFC000"/>
      </w:pBdr>
      <w:shd w:val="clear" w:color="auto" w:fill="FFF2CC"/>
      <w:spacing w:before="120" w:after="120" w:line="259" w:lineRule="auto"/>
      <w:ind w:left="851" w:right="851"/>
    </w:pPr>
    <w:rPr>
      <w:rFonts w:ascii="Calibri" w:eastAsia="Calibri" w:hAnsi="Calibri" w:cs="Calibri"/>
      <w:color w:val="000000"/>
      <w:szCs w:val="22"/>
    </w:rPr>
  </w:style>
  <w:style w:type="paragraph" w:styleId="BodyText3">
    <w:name w:val="Body Text 3"/>
    <w:basedOn w:val="Normal"/>
    <w:pPr>
      <w:spacing w:before="120" w:after="120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Listend">
    <w:name w:val="List end"/>
    <w:basedOn w:val="Normal"/>
    <w:rPr>
      <w:rFonts w:ascii="Century Schoolbook" w:eastAsia="Century Schoolbook" w:hAnsi="Century Schoolbook" w:cs="Century Schoolbook"/>
      <w:sz w:val="12"/>
      <w:szCs w:val="12"/>
    </w:rPr>
  </w:style>
  <w:style w:type="paragraph" w:customStyle="1" w:styleId="TableBody2">
    <w:name w:val="Table Body 2"/>
    <w:basedOn w:val="Normal"/>
    <w:pPr>
      <w:spacing w:before="40" w:after="40" w:line="250" w:lineRule="exact"/>
      <w:ind w:right="115"/>
    </w:pPr>
    <w:rPr>
      <w:sz w:val="17"/>
      <w:szCs w:val="17"/>
    </w:rPr>
  </w:style>
  <w:style w:type="paragraph" w:customStyle="1" w:styleId="NoteCaution">
    <w:name w:val="NoteCaution"/>
    <w:basedOn w:val="Normal"/>
    <w:next w:val="Normal"/>
    <w:pPr>
      <w:spacing w:before="140" w:after="120" w:line="280" w:lineRule="exact"/>
      <w:ind w:right="-14"/>
    </w:pPr>
    <w:rPr>
      <w:rFonts w:ascii="Arial Narrow" w:eastAsia="Arial Narrow" w:hAnsi="Arial Narrow" w:cs="Arial Narrow"/>
      <w:b/>
      <w:sz w:val="19"/>
      <w:szCs w:val="19"/>
    </w:rPr>
  </w:style>
  <w:style w:type="paragraph" w:customStyle="1" w:styleId="Bullet3">
    <w:name w:val="Bullet 3"/>
    <w:basedOn w:val="Normal"/>
    <w:pPr>
      <w:spacing w:after="280" w:line="280" w:lineRule="exact"/>
    </w:pPr>
    <w:rPr>
      <w:sz w:val="19"/>
      <w:szCs w:val="19"/>
    </w:rPr>
  </w:style>
  <w:style w:type="paragraph" w:customStyle="1" w:styleId="Text">
    <w:name w:val="Text"/>
    <w:basedOn w:val="Normal"/>
    <w:pPr>
      <w:spacing w:before="60" w:after="60" w:line="260" w:lineRule="exact"/>
    </w:pPr>
    <w:rPr>
      <w:rFonts w:ascii="Verdana" w:eastAsia="Verdana" w:hAnsi="Verdana" w:cs="Verdana"/>
      <w:i/>
      <w:color w:val="000000"/>
    </w:rPr>
  </w:style>
  <w:style w:type="paragraph" w:customStyle="1" w:styleId="TableHead">
    <w:name w:val="Table Head"/>
    <w:basedOn w:val="Normal"/>
    <w:pPr>
      <w:spacing w:after="60" w:line="280" w:lineRule="exact"/>
    </w:pPr>
    <w:rPr>
      <w:rFonts w:ascii="Arial Narrow" w:eastAsia="Arial Narrow" w:hAnsi="Arial Narrow" w:cs="Arial Narrow"/>
      <w:b/>
      <w:sz w:val="19"/>
      <w:szCs w:val="19"/>
    </w:rPr>
  </w:style>
  <w:style w:type="paragraph" w:styleId="PlainText">
    <w:name w:val="Plain Text"/>
    <w:basedOn w:val="Normal"/>
    <w:rPr>
      <w:rFonts w:ascii="Courier New" w:eastAsia="Courier New" w:hAnsi="Courier New" w:cs="Courier New"/>
      <w:sz w:val="20"/>
      <w:szCs w:val="20"/>
    </w:rPr>
  </w:style>
  <w:style w:type="paragraph" w:customStyle="1" w:styleId="Para">
    <w:name w:val="Para"/>
    <w:basedOn w:val="Normal"/>
    <w:pPr>
      <w:spacing w:before="60" w:after="120"/>
    </w:pPr>
    <w:rPr>
      <w:sz w:val="20"/>
      <w:szCs w:val="20"/>
    </w:rPr>
  </w:style>
  <w:style w:type="paragraph" w:customStyle="1" w:styleId="Bullet1">
    <w:name w:val="Bullet 1"/>
    <w:basedOn w:val="Normal"/>
    <w:pPr>
      <w:spacing w:line="280" w:lineRule="exact"/>
    </w:pPr>
    <w:rPr>
      <w:sz w:val="19"/>
      <w:szCs w:val="19"/>
    </w:rPr>
  </w:style>
  <w:style w:type="paragraph" w:customStyle="1" w:styleId="BulletList">
    <w:name w:val="BulletList"/>
    <w:basedOn w:val="Normal"/>
    <w:pPr>
      <w:keepLines/>
      <w:spacing w:before="120" w:after="120" w:line="260" w:lineRule="exact"/>
      <w:ind w:left="1152"/>
    </w:pPr>
    <w:rPr>
      <w:color w:val="000000"/>
      <w:sz w:val="21"/>
      <w:szCs w:val="21"/>
    </w:rPr>
  </w:style>
  <w:style w:type="paragraph" w:customStyle="1" w:styleId="bullet">
    <w:name w:val="bullet"/>
    <w:basedOn w:val="Normal"/>
    <w:pPr>
      <w:spacing w:before="60" w:after="60" w:line="260" w:lineRule="exact"/>
    </w:pPr>
    <w:rPr>
      <w:color w:val="000000"/>
      <w:sz w:val="21"/>
      <w:szCs w:val="21"/>
    </w:rPr>
  </w:style>
  <w:style w:type="paragraph" w:customStyle="1" w:styleId="FrontPageHeading">
    <w:name w:val="Front Page Heading"/>
    <w:basedOn w:val="Normal"/>
    <w:rPr>
      <w:b/>
      <w:sz w:val="44"/>
      <w:szCs w:val="44"/>
    </w:rPr>
  </w:style>
  <w:style w:type="paragraph" w:customStyle="1" w:styleId="Table-ColHead">
    <w:name w:val="Table - Col. Head"/>
    <w:basedOn w:val="Normal"/>
    <w:pPr>
      <w:keepNext/>
      <w:spacing w:before="60" w:after="60"/>
      <w:jc w:val="center"/>
    </w:pPr>
    <w:rPr>
      <w:b/>
    </w:rPr>
  </w:style>
  <w:style w:type="paragraph" w:styleId="Date">
    <w:name w:val="Date"/>
    <w:basedOn w:val="Normal"/>
    <w:next w:val="Normal"/>
    <w:rPr>
      <w:b/>
      <w:sz w:val="12"/>
      <w:szCs w:val="12"/>
    </w:rPr>
  </w:style>
  <w:style w:type="paragraph" w:customStyle="1" w:styleId="t5-title-5">
    <w:name w:val="t5-title-5"/>
    <w:basedOn w:val="Normal"/>
    <w:rPr>
      <w:rFonts w:ascii="Arial Narrow" w:eastAsia="Arial Narrow" w:hAnsi="Arial Narrow" w:cs="Arial Narrow"/>
      <w:b/>
      <w:smallCaps/>
      <w:sz w:val="16"/>
      <w:szCs w:val="16"/>
    </w:rPr>
  </w:style>
  <w:style w:type="paragraph" w:customStyle="1" w:styleId="UserInformation">
    <w:name w:val="User Information"/>
    <w:basedOn w:val="Normal"/>
    <w:pPr>
      <w:spacing w:before="60" w:after="60" w:line="240" w:lineRule="exact"/>
      <w:ind w:left="288"/>
    </w:pPr>
    <w:rPr>
      <w:rFonts w:ascii="Arial Narrow" w:eastAsia="Arial Narrow" w:hAnsi="Arial Narrow" w:cs="Arial Narrow"/>
      <w:color w:val="000000"/>
      <w:szCs w:val="22"/>
    </w:rPr>
  </w:style>
  <w:style w:type="paragraph" w:customStyle="1" w:styleId="t4-title-4">
    <w:name w:val="t4-title-4"/>
    <w:basedOn w:val="Normal"/>
    <w:pPr>
      <w:ind w:left="288" w:hanging="288"/>
    </w:pPr>
    <w:rPr>
      <w:rFonts w:ascii="Arial Narrow" w:eastAsia="Arial Narrow" w:hAnsi="Arial Narrow" w:cs="Arial Narrow"/>
      <w:b/>
      <w:smallCaps/>
      <w:color w:val="000000"/>
      <w:sz w:val="16"/>
      <w:szCs w:val="16"/>
    </w:rPr>
  </w:style>
  <w:style w:type="paragraph" w:customStyle="1" w:styleId="t1-title-1">
    <w:name w:val="t1-title-1"/>
    <w:basedOn w:val="Normal"/>
    <w:pPr>
      <w:jc w:val="center"/>
    </w:pPr>
    <w:rPr>
      <w:b/>
      <w:color w:val="000000"/>
      <w:sz w:val="32"/>
      <w:szCs w:val="32"/>
    </w:rPr>
  </w:style>
  <w:style w:type="paragraph" w:customStyle="1" w:styleId="t3-title-3">
    <w:name w:val="t3-title-3"/>
    <w:basedOn w:val="Normal"/>
    <w:rPr>
      <w:color w:val="000000"/>
      <w:sz w:val="12"/>
      <w:szCs w:val="12"/>
    </w:rPr>
  </w:style>
  <w:style w:type="paragraph" w:customStyle="1" w:styleId="t2title2">
    <w:name w:val="t2 title2"/>
    <w:basedOn w:val="Normal"/>
    <w:pPr>
      <w:spacing w:line="200" w:lineRule="auto"/>
    </w:pPr>
    <w:rPr>
      <w:rFonts w:ascii="Helvetica" w:eastAsia="Helvetica" w:hAnsi="Helvetica" w:cs="Helvetica"/>
      <w:i/>
      <w:color w:val="000000"/>
      <w:sz w:val="16"/>
      <w:szCs w:val="16"/>
    </w:rPr>
  </w:style>
  <w:style w:type="paragraph" w:customStyle="1" w:styleId="CompanyName">
    <w:name w:val="Company Name"/>
    <w:basedOn w:val="Normal"/>
    <w:pPr>
      <w:ind w:left="360"/>
    </w:pPr>
    <w:rPr>
      <w:sz w:val="20"/>
      <w:szCs w:val="20"/>
    </w:rPr>
  </w:style>
  <w:style w:type="paragraph" w:customStyle="1" w:styleId="Company-Description">
    <w:name w:val="Company - Description"/>
    <w:basedOn w:val="Normal"/>
    <w:pPr>
      <w:pBdr>
        <w:bottom w:val="single" w:sz="0" w:space="0" w:color="00000A"/>
      </w:pBdr>
      <w:spacing w:after="120"/>
    </w:pPr>
    <w:rPr>
      <w:b/>
    </w:rPr>
  </w:style>
  <w:style w:type="paragraph" w:customStyle="1" w:styleId="Graphic">
    <w:name w:val="Graphic"/>
    <w:basedOn w:val="Normal"/>
    <w:next w:val="Caption"/>
    <w:pPr>
      <w:keepNext/>
      <w:keepLines/>
      <w:spacing w:before="120" w:after="120"/>
      <w:ind w:left="1152"/>
    </w:pPr>
    <w:rPr>
      <w:color w:val="000000"/>
      <w:sz w:val="21"/>
      <w:szCs w:val="21"/>
    </w:rPr>
  </w:style>
  <w:style w:type="paragraph" w:customStyle="1" w:styleId="level2preface">
    <w:name w:val="level 2 preface"/>
    <w:basedOn w:val="Normal"/>
    <w:pPr>
      <w:keepNext/>
      <w:spacing w:before="240" w:after="60"/>
      <w:ind w:left="2304"/>
    </w:pPr>
    <w:rPr>
      <w:b/>
      <w:color w:val="000000"/>
      <w:sz w:val="20"/>
      <w:szCs w:val="20"/>
    </w:rPr>
  </w:style>
  <w:style w:type="paragraph" w:customStyle="1" w:styleId="Body-noindent">
    <w:name w:val="Body-no indent"/>
    <w:basedOn w:val="Normal"/>
    <w:next w:val="Normal"/>
    <w:pPr>
      <w:spacing w:after="120" w:line="280" w:lineRule="exact"/>
      <w:ind w:right="-14"/>
    </w:pPr>
    <w:rPr>
      <w:color w:val="000000"/>
      <w:sz w:val="19"/>
      <w:szCs w:val="19"/>
    </w:rPr>
  </w:style>
  <w:style w:type="paragraph" w:customStyle="1" w:styleId="example-break">
    <w:name w:val="example-break"/>
    <w:basedOn w:val="Normal"/>
    <w:pPr>
      <w:keepLines/>
      <w:spacing w:line="120" w:lineRule="exact"/>
      <w:ind w:left="1152"/>
    </w:pPr>
    <w:rPr>
      <w:color w:val="000000"/>
      <w:sz w:val="12"/>
      <w:szCs w:val="12"/>
    </w:rPr>
  </w:style>
  <w:style w:type="paragraph" w:customStyle="1" w:styleId="list-bullet-level-2-subsumed">
    <w:name w:val="list-bullet-level-2-subsumed"/>
    <w:basedOn w:val="Normal"/>
    <w:pPr>
      <w:spacing w:before="60" w:after="60"/>
      <w:ind w:left="3024" w:hanging="288"/>
    </w:pPr>
    <w:rPr>
      <w:rFonts w:ascii="Arial Narrow" w:eastAsia="Arial Narrow" w:hAnsi="Arial Narrow" w:cs="Arial Narrow"/>
      <w:color w:val="808080"/>
    </w:rPr>
  </w:style>
  <w:style w:type="paragraph" w:customStyle="1" w:styleId="list-border-sub">
    <w:name w:val="list-border-sub"/>
    <w:basedOn w:val="Normal"/>
    <w:pPr>
      <w:keepNext/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</w:pPr>
    <w:rPr>
      <w:rFonts w:ascii="Arial Narrow" w:eastAsia="Arial Narrow" w:hAnsi="Arial Narrow" w:cs="Arial Narrow"/>
      <w:b/>
      <w:color w:val="808080"/>
      <w:sz w:val="12"/>
      <w:szCs w:val="12"/>
    </w:rPr>
  </w:style>
  <w:style w:type="paragraph" w:customStyle="1" w:styleId="Listborder">
    <w:name w:val="List border"/>
    <w:basedOn w:val="Normal"/>
    <w:pPr>
      <w:keepNext/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</w:pPr>
    <w:rPr>
      <w:rFonts w:ascii="Arial Narrow" w:eastAsia="Arial Narrow" w:hAnsi="Arial Narrow" w:cs="Arial Narrow"/>
      <w:b/>
      <w:sz w:val="12"/>
      <w:szCs w:val="12"/>
    </w:rPr>
  </w:style>
  <w:style w:type="paragraph" w:customStyle="1" w:styleId="list-bullet-level-2-border-subsumed">
    <w:name w:val="list-bullet-level-2-border-subsumed"/>
    <w:basedOn w:val="Normal"/>
    <w:pPr>
      <w:keepNext/>
      <w:keepLines/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  <w:spacing w:before="60" w:after="60"/>
      <w:ind w:left="3024" w:hanging="288"/>
    </w:pPr>
    <w:rPr>
      <w:rFonts w:ascii="Arial Narrow" w:eastAsia="Arial Narrow" w:hAnsi="Arial Narrow" w:cs="Arial Narrow"/>
      <w:color w:val="808080"/>
    </w:rPr>
  </w:style>
  <w:style w:type="paragraph" w:customStyle="1" w:styleId="list-bullet-level-2-border">
    <w:name w:val="list-bullet-level-2-border"/>
    <w:basedOn w:val="Normal"/>
    <w:pPr>
      <w:keepNext/>
      <w:keepLines/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  <w:spacing w:before="60" w:after="60"/>
      <w:ind w:left="3024" w:hanging="288"/>
    </w:pPr>
    <w:rPr>
      <w:rFonts w:ascii="Arial Narrow" w:eastAsia="Arial Narrow" w:hAnsi="Arial Narrow" w:cs="Arial Narrow"/>
    </w:rPr>
  </w:style>
  <w:style w:type="paragraph" w:customStyle="1" w:styleId="list-bullet-subsumed">
    <w:name w:val="list-bullet-subsumed"/>
    <w:basedOn w:val="Normal"/>
    <w:pPr>
      <w:spacing w:before="60" w:after="60" w:line="260" w:lineRule="exact"/>
      <w:ind w:left="720" w:hanging="360"/>
    </w:pPr>
    <w:rPr>
      <w:color w:val="808080"/>
      <w:sz w:val="21"/>
      <w:szCs w:val="21"/>
    </w:rPr>
  </w:style>
  <w:style w:type="paragraph" w:customStyle="1" w:styleId="list-bullet-border-subsumed">
    <w:name w:val="list-bullet-border-subsumed"/>
    <w:basedOn w:val="Normal"/>
    <w:pPr>
      <w:pBdr>
        <w:top w:val="single" w:sz="0" w:space="0" w:color="00000A"/>
        <w:left w:val="single" w:sz="0" w:space="0" w:color="00000A"/>
        <w:bottom w:val="single" w:sz="0" w:space="0" w:color="00000A"/>
        <w:right w:val="single" w:sz="0" w:space="0" w:color="00000A"/>
      </w:pBdr>
    </w:pPr>
    <w:rPr>
      <w:rFonts w:ascii="Arial Narrow" w:eastAsia="Arial Narrow" w:hAnsi="Arial Narrow" w:cs="Arial Narrow"/>
      <w:color w:val="000000"/>
      <w:szCs w:val="22"/>
    </w:rPr>
  </w:style>
  <w:style w:type="paragraph" w:customStyle="1" w:styleId="QAAnswer">
    <w:name w:val="QA Answer"/>
    <w:basedOn w:val="Normal"/>
    <w:pPr>
      <w:keepLines/>
      <w:spacing w:before="60" w:after="120" w:line="260" w:lineRule="exact"/>
      <w:ind w:left="2736" w:hanging="432"/>
    </w:pPr>
    <w:rPr>
      <w:color w:val="808080"/>
      <w:sz w:val="21"/>
      <w:szCs w:val="21"/>
    </w:rPr>
  </w:style>
  <w:style w:type="paragraph" w:customStyle="1" w:styleId="H-workproducts-subsumed">
    <w:name w:val="H-workproducts-subsumed"/>
    <w:basedOn w:val="Normal"/>
    <w:pPr>
      <w:keepNext/>
      <w:spacing w:before="200"/>
      <w:ind w:left="2304"/>
    </w:pPr>
    <w:rPr>
      <w:b/>
      <w:color w:val="808080"/>
      <w:sz w:val="18"/>
      <w:szCs w:val="18"/>
    </w:rPr>
  </w:style>
  <w:style w:type="paragraph" w:customStyle="1" w:styleId="H-sp-name-subsumed">
    <w:name w:val="H-sp-name-subsumed"/>
    <w:basedOn w:val="Normal"/>
    <w:pPr>
      <w:keepNext/>
      <w:spacing w:before="500" w:after="40" w:line="260" w:lineRule="exact"/>
      <w:ind w:left="2304" w:hanging="1152"/>
    </w:pPr>
    <w:rPr>
      <w:b/>
      <w:color w:val="808080"/>
      <w:sz w:val="21"/>
      <w:szCs w:val="21"/>
    </w:rPr>
  </w:style>
  <w:style w:type="paragraph" w:customStyle="1" w:styleId="Message-Information">
    <w:name w:val="Message - Information"/>
    <w:basedOn w:val="Normal"/>
    <w:pPr>
      <w:pBdr>
        <w:top w:val="single" w:sz="0" w:space="0" w:color="1F4E79"/>
        <w:left w:val="single" w:sz="0" w:space="0" w:color="1F4E79"/>
        <w:bottom w:val="single" w:sz="0" w:space="0" w:color="1F4E79"/>
        <w:right w:val="single" w:sz="0" w:space="0" w:color="1F4E79"/>
      </w:pBdr>
      <w:shd w:val="clear" w:color="auto" w:fill="DEEAF6"/>
      <w:spacing w:before="120" w:after="120" w:line="259" w:lineRule="auto"/>
      <w:ind w:left="851" w:right="851"/>
    </w:pPr>
    <w:rPr>
      <w:rFonts w:ascii="Calibri" w:eastAsia="Calibri" w:hAnsi="Calibri" w:cs="Calibri"/>
      <w:color w:val="000000"/>
      <w:szCs w:val="22"/>
    </w:rPr>
  </w:style>
  <w:style w:type="paragraph" w:customStyle="1" w:styleId="H-pa-name-appendix">
    <w:name w:val="H-pa-name-appendix"/>
    <w:basedOn w:val="Normal"/>
    <w:pPr>
      <w:spacing w:after="160"/>
    </w:pPr>
    <w:rPr>
      <w:caps/>
    </w:rPr>
  </w:style>
  <w:style w:type="paragraph" w:customStyle="1" w:styleId="level2appendix">
    <w:name w:val="level 2 appendix"/>
    <w:basedOn w:val="Normal"/>
    <w:pPr>
      <w:keepNext/>
      <w:pBdr>
        <w:bottom w:val="single" w:sz="0" w:space="0" w:color="00000A"/>
      </w:pBdr>
      <w:spacing w:before="504" w:after="180" w:line="260" w:lineRule="exact"/>
    </w:pPr>
    <w:rPr>
      <w:rFonts w:ascii="Arial Black" w:eastAsia="Arial Black" w:hAnsi="Arial Black" w:cs="Arial Black"/>
      <w:sz w:val="20"/>
      <w:szCs w:val="20"/>
    </w:rPr>
  </w:style>
  <w:style w:type="paragraph" w:customStyle="1" w:styleId="goal-name-2">
    <w:name w:val="goal-name-2"/>
    <w:basedOn w:val="Normal"/>
    <w:pPr>
      <w:keepNext/>
      <w:keepLines/>
      <w:spacing w:before="120"/>
      <w:ind w:left="1152" w:hanging="1152"/>
    </w:pPr>
    <w:rPr>
      <w:sz w:val="21"/>
      <w:szCs w:val="21"/>
    </w:rPr>
  </w:style>
  <w:style w:type="paragraph" w:customStyle="1" w:styleId="goal-name">
    <w:name w:val="goal-name"/>
    <w:basedOn w:val="Normal"/>
    <w:pPr>
      <w:keepNext/>
      <w:keepLines/>
      <w:spacing w:before="300"/>
      <w:ind w:left="1152" w:hanging="1152"/>
    </w:pPr>
    <w:rPr>
      <w:b/>
      <w:sz w:val="21"/>
      <w:szCs w:val="21"/>
    </w:rPr>
  </w:style>
  <w:style w:type="paragraph" w:customStyle="1" w:styleId="term">
    <w:name w:val="term"/>
    <w:basedOn w:val="Normal"/>
    <w:pPr>
      <w:keepLines/>
      <w:spacing w:before="120" w:after="120" w:line="260" w:lineRule="exact"/>
      <w:ind w:left="288"/>
    </w:pPr>
    <w:rPr>
      <w:color w:val="000000"/>
      <w:sz w:val="21"/>
      <w:szCs w:val="21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eastAsia="Tahoma" w:hAnsi="Tahoma" w:cs="Tahoma"/>
      <w:b/>
      <w:sz w:val="12"/>
      <w:szCs w:val="12"/>
    </w:rPr>
  </w:style>
  <w:style w:type="paragraph" w:customStyle="1" w:styleId="level3headings">
    <w:name w:val="level 3 headings"/>
    <w:basedOn w:val="Normal"/>
    <w:pPr>
      <w:keepNext/>
      <w:spacing w:before="240" w:after="60"/>
    </w:pPr>
    <w:rPr>
      <w:color w:val="000000"/>
      <w:sz w:val="20"/>
      <w:szCs w:val="20"/>
    </w:rPr>
  </w:style>
  <w:style w:type="paragraph" w:customStyle="1" w:styleId="level2headings">
    <w:name w:val="level 2 headings"/>
    <w:basedOn w:val="Normal"/>
    <w:pPr>
      <w:keepNext/>
      <w:spacing w:before="240" w:after="60"/>
      <w:ind w:left="2304"/>
    </w:pPr>
    <w:rPr>
      <w:b/>
      <w:color w:val="000000"/>
      <w:sz w:val="20"/>
      <w:szCs w:val="20"/>
    </w:rPr>
  </w:style>
  <w:style w:type="paragraph" w:customStyle="1" w:styleId="level1headings">
    <w:name w:val="level 1 headings"/>
    <w:basedOn w:val="Normal"/>
    <w:pPr>
      <w:keepNext/>
      <w:pBdr>
        <w:bottom w:val="single" w:sz="0" w:space="0" w:color="00000A"/>
      </w:pBdr>
      <w:spacing w:before="504" w:after="180" w:line="260" w:lineRule="exact"/>
    </w:pPr>
    <w:rPr>
      <w:rFonts w:ascii="Arial Black" w:eastAsia="Arial Black" w:hAnsi="Arial Black" w:cs="Arial Black"/>
      <w:sz w:val="20"/>
      <w:szCs w:val="20"/>
    </w:rPr>
  </w:style>
  <w:style w:type="paragraph" w:customStyle="1" w:styleId="title-page-text">
    <w:name w:val="title-page-text"/>
    <w:basedOn w:val="Normal"/>
    <w:next w:val="Normal"/>
    <w:pPr>
      <w:spacing w:before="100" w:after="100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Footer-Left">
    <w:name w:val="Footer-Left"/>
    <w:basedOn w:val="Normal"/>
    <w:pPr>
      <w:jc w:val="right"/>
    </w:pPr>
    <w:rPr>
      <w:b/>
      <w:color w:val="000000"/>
      <w:sz w:val="16"/>
      <w:szCs w:val="16"/>
    </w:rPr>
  </w:style>
  <w:style w:type="paragraph" w:customStyle="1" w:styleId="list-bullet-level-2">
    <w:name w:val="list-bullet-level-2"/>
    <w:basedOn w:val="Normal"/>
    <w:pPr>
      <w:spacing w:before="60" w:after="60"/>
      <w:ind w:left="3024" w:hanging="288"/>
    </w:pPr>
    <w:rPr>
      <w:rFonts w:ascii="Arial Narrow" w:eastAsia="Arial Narrow" w:hAnsi="Arial Narrow" w:cs="Arial Narrow"/>
      <w:color w:val="000000"/>
      <w:szCs w:val="22"/>
    </w:rPr>
  </w:style>
  <w:style w:type="paragraph" w:customStyle="1" w:styleId="list-bullet">
    <w:name w:val="list-bullet"/>
    <w:basedOn w:val="Normal"/>
    <w:pPr>
      <w:pBdr>
        <w:top w:val="single" w:sz="0" w:space="0" w:color="806000"/>
        <w:bottom w:val="single" w:sz="0" w:space="0" w:color="806000"/>
      </w:pBdr>
      <w:shd w:val="clear" w:color="auto" w:fill="FFF2CC"/>
      <w:spacing w:before="60" w:after="60" w:line="260" w:lineRule="exact"/>
    </w:pPr>
    <w:rPr>
      <w:color w:val="000000"/>
      <w:sz w:val="21"/>
      <w:szCs w:val="21"/>
    </w:rPr>
  </w:style>
  <w:style w:type="paragraph" w:customStyle="1" w:styleId="t5-title-line5">
    <w:name w:val="t5-title-line5"/>
    <w:basedOn w:val="Normal"/>
    <w:pPr>
      <w:spacing w:before="6400"/>
      <w:ind w:left="2304"/>
    </w:pPr>
    <w:rPr>
      <w:rFonts w:ascii="Arial Black" w:eastAsia="Arial Black" w:hAnsi="Arial Black" w:cs="Arial Black"/>
      <w:color w:val="000000"/>
      <w:sz w:val="16"/>
      <w:szCs w:val="16"/>
    </w:rPr>
  </w:style>
  <w:style w:type="paragraph" w:customStyle="1" w:styleId="t4-title-line4">
    <w:name w:val="t4-title-line4"/>
    <w:basedOn w:val="Normal"/>
    <w:pPr>
      <w:spacing w:before="280"/>
      <w:ind w:left="2304"/>
    </w:pPr>
    <w:rPr>
      <w:color w:val="000000"/>
      <w:szCs w:val="22"/>
    </w:rPr>
  </w:style>
  <w:style w:type="paragraph" w:customStyle="1" w:styleId="t3-title-line3">
    <w:name w:val="t3-title-line3"/>
    <w:basedOn w:val="Normal"/>
    <w:pPr>
      <w:spacing w:before="800" w:line="240" w:lineRule="exact"/>
      <w:ind w:left="2304"/>
    </w:pPr>
    <w:rPr>
      <w:rFonts w:ascii="Arial Black" w:eastAsia="Arial Black" w:hAnsi="Arial Black" w:cs="Arial Black"/>
      <w:color w:val="000000"/>
      <w:szCs w:val="22"/>
    </w:rPr>
  </w:style>
  <w:style w:type="paragraph" w:customStyle="1" w:styleId="t2-title-line2">
    <w:name w:val="t2-title-line2"/>
    <w:basedOn w:val="Normal"/>
    <w:pPr>
      <w:ind w:left="2304"/>
    </w:pPr>
    <w:rPr>
      <w:b/>
      <w:color w:val="000000"/>
      <w:sz w:val="60"/>
      <w:szCs w:val="60"/>
    </w:rPr>
  </w:style>
  <w:style w:type="paragraph" w:customStyle="1" w:styleId="t1-title-line1">
    <w:name w:val="t1-title-line1"/>
    <w:basedOn w:val="Normal"/>
    <w:pPr>
      <w:spacing w:before="3100" w:after="216"/>
      <w:ind w:left="2304"/>
    </w:pPr>
    <w:rPr>
      <w:rFonts w:ascii="Arial Narrow" w:eastAsia="Arial Narrow" w:hAnsi="Arial Narrow" w:cs="Arial Narrow"/>
      <w:b/>
      <w:color w:val="000000"/>
      <w:sz w:val="36"/>
      <w:szCs w:val="36"/>
    </w:rPr>
  </w:style>
  <w:style w:type="paragraph" w:customStyle="1" w:styleId="Hyperlink1">
    <w:name w:val="Hyperlink1"/>
    <w:basedOn w:val="Normal"/>
    <w:pPr>
      <w:keepLines/>
      <w:spacing w:before="120" w:after="120" w:line="260" w:lineRule="exact"/>
      <w:ind w:left="1152"/>
    </w:pPr>
    <w:rPr>
      <w:rFonts w:ascii="Arial Narrow" w:eastAsia="Arial Narrow" w:hAnsi="Arial Narrow" w:cs="Arial Narrow"/>
      <w:color w:val="3366FF"/>
      <w:sz w:val="20"/>
      <w:szCs w:val="20"/>
    </w:rPr>
  </w:style>
  <w:style w:type="paragraph" w:customStyle="1" w:styleId="H-commonfeature">
    <w:name w:val="H-common feature"/>
    <w:basedOn w:val="Normal"/>
    <w:pPr>
      <w:keepNext/>
      <w:pBdr>
        <w:bottom w:val="single" w:sz="0" w:space="0" w:color="00000A"/>
      </w:pBdr>
      <w:spacing w:before="504" w:after="180" w:line="260" w:lineRule="exact"/>
    </w:pPr>
    <w:rPr>
      <w:rFonts w:ascii="Arial Black" w:eastAsia="Arial Black" w:hAnsi="Arial Black" w:cs="Arial Black"/>
    </w:rPr>
  </w:style>
  <w:style w:type="paragraph" w:customStyle="1" w:styleId="H-related-subpractices">
    <w:name w:val="H-related-subpractices"/>
    <w:basedOn w:val="Normal"/>
    <w:pPr>
      <w:keepNext/>
      <w:spacing w:before="360" w:after="180" w:line="260" w:lineRule="exact"/>
      <w:ind w:left="2304"/>
    </w:pPr>
    <w:rPr>
      <w:rFonts w:ascii="Arial Black" w:eastAsia="Arial Black" w:hAnsi="Arial Black" w:cs="Arial Black"/>
      <w:i/>
    </w:rPr>
  </w:style>
  <w:style w:type="paragraph" w:customStyle="1" w:styleId="H-related-specific-practices">
    <w:name w:val="H-related-specific-practices"/>
    <w:basedOn w:val="Normal"/>
    <w:pPr>
      <w:keepNext/>
      <w:spacing w:before="360" w:after="180" w:line="260" w:lineRule="exact"/>
      <w:ind w:left="2304"/>
    </w:pPr>
    <w:rPr>
      <w:rFonts w:ascii="Arial Black" w:eastAsia="Arial Black" w:hAnsi="Arial Black" w:cs="Arial Black"/>
      <w:i/>
    </w:rPr>
  </w:style>
  <w:style w:type="paragraph" w:customStyle="1" w:styleId="reference">
    <w:name w:val="reference"/>
    <w:basedOn w:val="Normal"/>
    <w:pPr>
      <w:keepLines/>
      <w:spacing w:before="120" w:after="120" w:line="260" w:lineRule="exact"/>
      <w:ind w:left="1152"/>
    </w:pPr>
    <w:rPr>
      <w:i/>
      <w:color w:val="000000"/>
      <w:sz w:val="21"/>
      <w:szCs w:val="21"/>
    </w:rPr>
  </w:style>
  <w:style w:type="paragraph" w:customStyle="1" w:styleId="H-related-process-areas">
    <w:name w:val="H-related-process-areas"/>
    <w:basedOn w:val="Normal"/>
    <w:next w:val="Normal"/>
    <w:pPr>
      <w:keepNext/>
      <w:pBdr>
        <w:bottom w:val="single" w:sz="0" w:space="0" w:color="00000A"/>
      </w:pBdr>
      <w:spacing w:before="360" w:after="180" w:line="260" w:lineRule="exact"/>
    </w:pPr>
    <w:rPr>
      <w:rFonts w:ascii="Arial Black" w:eastAsia="Arial Black" w:hAnsi="Arial Black" w:cs="Arial Black"/>
    </w:rPr>
  </w:style>
  <w:style w:type="paragraph" w:customStyle="1" w:styleId="H-notes">
    <w:name w:val="H-notes"/>
    <w:basedOn w:val="Normal"/>
    <w:next w:val="Normal"/>
    <w:pPr>
      <w:keepNext/>
      <w:pBdr>
        <w:bottom w:val="single" w:sz="0" w:space="0" w:color="00000A"/>
      </w:pBdr>
      <w:spacing w:before="300" w:after="180" w:line="260" w:lineRule="exact"/>
    </w:pPr>
    <w:rPr>
      <w:rFonts w:ascii="Arial Black" w:eastAsia="Arial Black" w:hAnsi="Arial Black" w:cs="Arial Black"/>
      <w:sz w:val="20"/>
      <w:szCs w:val="20"/>
    </w:rPr>
  </w:style>
  <w:style w:type="paragraph" w:customStyle="1" w:styleId="H-workproducts">
    <w:name w:val="H-workproducts"/>
    <w:basedOn w:val="Normal"/>
    <w:pPr>
      <w:keepNext/>
      <w:spacing w:before="200"/>
      <w:ind w:left="2304"/>
    </w:pPr>
    <w:rPr>
      <w:b/>
      <w:sz w:val="18"/>
      <w:szCs w:val="18"/>
    </w:rPr>
  </w:style>
  <w:style w:type="paragraph" w:customStyle="1" w:styleId="H-subpractice">
    <w:name w:val="H-subpractice"/>
    <w:basedOn w:val="Normal"/>
    <w:pPr>
      <w:keepNext/>
      <w:spacing w:before="200"/>
      <w:ind w:left="2304"/>
    </w:pPr>
    <w:rPr>
      <w:b/>
      <w:color w:val="000000"/>
      <w:sz w:val="18"/>
      <w:szCs w:val="18"/>
    </w:rPr>
  </w:style>
  <w:style w:type="paragraph" w:customStyle="1" w:styleId="H-goals">
    <w:name w:val="H-goals"/>
    <w:basedOn w:val="Normal"/>
    <w:next w:val="Normal"/>
    <w:pPr>
      <w:keepNext/>
      <w:pBdr>
        <w:bottom w:val="single" w:sz="0" w:space="0" w:color="00000A"/>
      </w:pBdr>
      <w:spacing w:before="300" w:line="260" w:lineRule="exact"/>
      <w:ind w:left="2304" w:hanging="2304"/>
    </w:pPr>
    <w:rPr>
      <w:rFonts w:ascii="Arial Black" w:eastAsia="Arial Black" w:hAnsi="Arial Black" w:cs="Arial Black"/>
      <w:sz w:val="20"/>
      <w:szCs w:val="20"/>
    </w:rPr>
  </w:style>
  <w:style w:type="paragraph" w:styleId="ListNumber4">
    <w:name w:val="List Number 4"/>
    <w:basedOn w:val="Normal"/>
    <w:rPr>
      <w:rFonts w:ascii="Times New Roman" w:eastAsia="Times New Roman" w:hAnsi="Times New Roman" w:cs="Times New Roman"/>
      <w:szCs w:val="22"/>
    </w:rPr>
  </w:style>
  <w:style w:type="paragraph" w:styleId="ListNumber2">
    <w:name w:val="List Number 2"/>
    <w:basedOn w:val="Normal"/>
    <w:rPr>
      <w:b/>
      <w:sz w:val="12"/>
      <w:szCs w:val="12"/>
    </w:rPr>
  </w:style>
  <w:style w:type="paragraph" w:styleId="ListBullet5">
    <w:name w:val="List Bullet 5"/>
    <w:basedOn w:val="Normal"/>
    <w:rPr>
      <w:b/>
      <w:sz w:val="12"/>
      <w:szCs w:val="12"/>
    </w:rPr>
  </w:style>
  <w:style w:type="paragraph" w:customStyle="1" w:styleId="H-purpose">
    <w:name w:val="H-purpose"/>
    <w:basedOn w:val="Normal"/>
    <w:next w:val="Normal"/>
    <w:pPr>
      <w:keepNext/>
      <w:pBdr>
        <w:bottom w:val="single" w:sz="0" w:space="0" w:color="00000A"/>
      </w:pBdr>
      <w:spacing w:before="504" w:after="180" w:line="260" w:lineRule="exact"/>
    </w:pPr>
    <w:rPr>
      <w:rFonts w:ascii="Arial Black" w:eastAsia="Arial Black" w:hAnsi="Arial Black" w:cs="Arial Black"/>
      <w:color w:val="000000"/>
      <w:szCs w:val="22"/>
    </w:rPr>
  </w:style>
  <w:style w:type="paragraph" w:customStyle="1" w:styleId="H-pa-name">
    <w:name w:val="H-pa-name"/>
    <w:basedOn w:val="Normal"/>
    <w:pPr>
      <w:spacing w:after="160"/>
    </w:pPr>
    <w:rPr>
      <w:rFonts w:ascii="Times New Roman" w:eastAsia="Times New Roman" w:hAnsi="Times New Roman" w:cs="Times New Roman"/>
      <w:caps/>
      <w:color w:val="000000"/>
      <w:szCs w:val="22"/>
    </w:rPr>
  </w:style>
  <w:style w:type="paragraph" w:customStyle="1" w:styleId="tabletext">
    <w:name w:val="table.text"/>
    <w:basedOn w:val="Normal"/>
    <w:pPr>
      <w:spacing w:before="40" w:after="40"/>
    </w:pPr>
    <w:rPr>
      <w:b/>
      <w:sz w:val="18"/>
      <w:szCs w:val="18"/>
    </w:rPr>
  </w:style>
  <w:style w:type="paragraph" w:customStyle="1" w:styleId="Numberlist2">
    <w:name w:val="Number list2"/>
    <w:basedOn w:val="Normal"/>
    <w:pPr>
      <w:spacing w:before="60" w:after="60"/>
      <w:ind w:left="864" w:hanging="432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List1cont">
    <w:name w:val="List1 cont"/>
    <w:basedOn w:val="Normal"/>
    <w:pPr>
      <w:spacing w:before="60" w:after="60"/>
      <w:ind w:left="864"/>
    </w:pPr>
    <w:rPr>
      <w:rFonts w:ascii="Times New Roman" w:eastAsia="Times New Roman" w:hAnsi="Times New Roman" w:cs="Times New Roman"/>
      <w:color w:val="000000"/>
      <w:szCs w:val="22"/>
    </w:rPr>
  </w:style>
  <w:style w:type="paragraph" w:styleId="Index5">
    <w:name w:val="index 5"/>
    <w:basedOn w:val="Normal"/>
    <w:pPr>
      <w:ind w:left="1200" w:hanging="240"/>
    </w:pPr>
    <w:rPr>
      <w:rFonts w:ascii="Times New Roman" w:eastAsia="Times New Roman" w:hAnsi="Times New Roman" w:cs="Times New Roman"/>
      <w:b/>
      <w:sz w:val="18"/>
      <w:szCs w:val="18"/>
    </w:rPr>
  </w:style>
  <w:style w:type="paragraph" w:styleId="Index4">
    <w:name w:val="index 4"/>
    <w:basedOn w:val="Normal"/>
    <w:pPr>
      <w:ind w:left="960" w:hanging="24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Referenceitem">
    <w:name w:val="Reference item"/>
    <w:basedOn w:val="Normal"/>
    <w:pPr>
      <w:spacing w:before="100"/>
    </w:pPr>
    <w:rPr>
      <w:b/>
      <w:color w:val="000000"/>
      <w:szCs w:val="22"/>
    </w:rPr>
  </w:style>
  <w:style w:type="paragraph" w:customStyle="1" w:styleId="Numberlist1">
    <w:name w:val="Number list1"/>
    <w:basedOn w:val="Normal"/>
    <w:pPr>
      <w:spacing w:after="120"/>
      <w:ind w:left="432" w:hanging="432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Figure">
    <w:name w:val="Figure"/>
    <w:basedOn w:val="Normal"/>
    <w:next w:val="Caption"/>
    <w:pPr>
      <w:keepNext/>
      <w:spacing w:before="500" w:line="260" w:lineRule="auto"/>
    </w:pPr>
    <w:rPr>
      <w:color w:val="000000"/>
      <w:szCs w:val="22"/>
    </w:rPr>
  </w:style>
  <w:style w:type="paragraph" w:customStyle="1" w:styleId="Logo">
    <w:name w:val="Logo"/>
    <w:basedOn w:val="Normal"/>
    <w:next w:val="Normal"/>
    <w:pPr>
      <w:ind w:left="-113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ProgramName">
    <w:name w:val="Program Name"/>
    <w:basedOn w:val="Normal"/>
    <w:rPr>
      <w:b/>
      <w:color w:val="000000"/>
      <w:szCs w:val="22"/>
    </w:rPr>
  </w:style>
  <w:style w:type="paragraph" w:customStyle="1" w:styleId="Textnumsoncover">
    <w:name w:val="Textnums on cover"/>
    <w:basedOn w:val="Normal"/>
    <w:pPr>
      <w:ind w:right="72"/>
      <w:jc w:val="right"/>
    </w:pPr>
    <w:rPr>
      <w:caps/>
      <w:color w:val="000000"/>
      <w:szCs w:val="22"/>
    </w:rPr>
  </w:style>
  <w:style w:type="paragraph" w:customStyle="1" w:styleId="Textnumsontitlepage">
    <w:name w:val="Textnums on title page"/>
    <w:basedOn w:val="Normal"/>
    <w:rPr>
      <w:caps/>
      <w:color w:val="000000"/>
      <w:szCs w:val="22"/>
    </w:rPr>
  </w:style>
  <w:style w:type="paragraph" w:customStyle="1" w:styleId="Indexletter">
    <w:name w:val="Index letter"/>
    <w:basedOn w:val="Normal"/>
    <w:pPr>
      <w:spacing w:before="240"/>
    </w:pPr>
    <w:rPr>
      <w:b/>
      <w:color w:val="000000"/>
      <w:szCs w:val="22"/>
    </w:rPr>
  </w:style>
  <w:style w:type="paragraph" w:customStyle="1" w:styleId="Quotationparagraph">
    <w:name w:val="Quotation paragraph"/>
    <w:basedOn w:val="Normal"/>
    <w:next w:val="Normal"/>
    <w:pPr>
      <w:spacing w:before="60" w:after="240" w:line="300" w:lineRule="auto"/>
      <w:ind w:left="547" w:right="547"/>
    </w:pPr>
    <w:rPr>
      <w:rFonts w:ascii="Times New Roman" w:eastAsia="Times New Roman" w:hAnsi="Times New Roman" w:cs="Times New Roman"/>
      <w:i/>
      <w:color w:val="000000"/>
      <w:szCs w:val="22"/>
    </w:rPr>
  </w:style>
  <w:style w:type="paragraph" w:customStyle="1" w:styleId="List2cont">
    <w:name w:val="List2 cont"/>
    <w:basedOn w:val="Normal"/>
    <w:pPr>
      <w:spacing w:before="60" w:after="60"/>
      <w:ind w:left="864"/>
    </w:pPr>
    <w:rPr>
      <w:rFonts w:ascii="Times New Roman" w:eastAsia="Times New Roman" w:hAnsi="Times New Roman" w:cs="Times New Roman"/>
      <w:color w:val="000000"/>
      <w:szCs w:val="22"/>
    </w:rPr>
  </w:style>
  <w:style w:type="paragraph" w:customStyle="1" w:styleId="QAQuestion">
    <w:name w:val="QA Question"/>
    <w:basedOn w:val="Normal"/>
    <w:pPr>
      <w:keepLines/>
      <w:spacing w:before="60" w:after="120" w:line="260" w:lineRule="exact"/>
      <w:ind w:left="2736" w:hanging="432"/>
    </w:pPr>
    <w:rPr>
      <w:sz w:val="21"/>
      <w:szCs w:val="21"/>
    </w:rPr>
  </w:style>
  <w:style w:type="paragraph" w:customStyle="1" w:styleId="LegalText">
    <w:name w:val="LegalText"/>
    <w:basedOn w:val="Normal"/>
    <w:next w:val="Body"/>
    <w:pPr>
      <w:spacing w:after="160" w:line="259" w:lineRule="auto"/>
      <w:ind w:right="284"/>
    </w:pPr>
    <w:rPr>
      <w:color w:val="000000"/>
      <w:szCs w:val="22"/>
    </w:rPr>
  </w:style>
  <w:style w:type="paragraph" w:customStyle="1" w:styleId="Preface">
    <w:name w:val="Preface"/>
    <w:basedOn w:val="Normal"/>
    <w:pPr>
      <w:spacing w:before="60" w:after="60"/>
    </w:pPr>
    <w:rPr>
      <w:rFonts w:ascii="Calibri Light" w:eastAsia="Calibri Light" w:hAnsi="Calibri Light" w:cs="Calibri Light"/>
      <w:color w:val="183D64"/>
      <w:sz w:val="32"/>
      <w:szCs w:val="32"/>
      <w:u w:color="000000"/>
    </w:rPr>
  </w:style>
  <w:style w:type="paragraph" w:customStyle="1" w:styleId="Body">
    <w:name w:val="Body"/>
    <w:basedOn w:val="Normal"/>
    <w:pPr>
      <w:spacing w:before="240" w:after="240"/>
    </w:pPr>
    <w:rPr>
      <w:rFonts w:ascii="Palatino Linotype" w:eastAsia="Palatino Linotype" w:hAnsi="Palatino Linotype" w:cs="Palatino Linotype"/>
      <w:color w:val="000000"/>
      <w:szCs w:val="22"/>
    </w:rPr>
  </w:style>
  <w:style w:type="paragraph" w:customStyle="1" w:styleId="CoverpageAddress">
    <w:name w:val="CoverpageAddress"/>
    <w:basedOn w:val="Normal"/>
    <w:next w:val="Normal"/>
    <w:pPr>
      <w:spacing w:before="120" w:after="120" w:line="259" w:lineRule="auto"/>
      <w:jc w:val="center"/>
    </w:pPr>
    <w:rPr>
      <w:rFonts w:ascii="Century Gothic" w:eastAsia="Century Gothic" w:hAnsi="Century Gothic" w:cs="Century Gothic"/>
      <w:color w:val="323E4F"/>
      <w:szCs w:val="22"/>
    </w:rPr>
  </w:style>
  <w:style w:type="paragraph" w:customStyle="1" w:styleId="DocmentVersion">
    <w:name w:val="DocmentVersion"/>
    <w:basedOn w:val="Normal"/>
    <w:next w:val="Normal"/>
    <w:pPr>
      <w:spacing w:before="120" w:after="120" w:line="259" w:lineRule="auto"/>
      <w:ind w:left="851"/>
    </w:pPr>
    <w:rPr>
      <w:rFonts w:ascii="Century Gothic" w:eastAsia="Century Gothic" w:hAnsi="Century Gothic" w:cs="Century Gothic"/>
      <w:color w:val="323E4F"/>
      <w:szCs w:val="22"/>
    </w:rPr>
  </w:style>
  <w:style w:type="paragraph" w:styleId="Subtitle">
    <w:name w:val="Subtitle"/>
    <w:basedOn w:val="CoverText1"/>
    <w:next w:val="Normal"/>
    <w:uiPriority w:val="11"/>
    <w:rsid w:val="00343F00"/>
    <w:rPr>
      <w:rFonts w:ascii="Arial" w:eastAsia="Calibri" w:hAnsi="Arial" w:cs="Arial"/>
      <w:color w:val="5B9BD5"/>
      <w:sz w:val="36"/>
      <w:szCs w:val="36"/>
    </w:rPr>
  </w:style>
  <w:style w:type="paragraph" w:styleId="Title">
    <w:name w:val="Title"/>
    <w:basedOn w:val="CoverHeading1"/>
    <w:next w:val="Normal"/>
    <w:uiPriority w:val="10"/>
    <w:rsid w:val="00343F00"/>
    <w:rPr>
      <w:rFonts w:ascii="Arial" w:hAnsi="Arial" w:cs="Arial"/>
      <w:color w:val="000000"/>
    </w:rPr>
  </w:style>
  <w:style w:type="paragraph" w:customStyle="1" w:styleId="TextBodyIndent">
    <w:name w:val="Text Body Indent"/>
    <w:basedOn w:val="Normal"/>
    <w:pPr>
      <w:spacing w:before="120" w:after="120" w:line="300" w:lineRule="auto"/>
      <w:ind w:left="360"/>
    </w:pPr>
    <w:rPr>
      <w:szCs w:val="22"/>
    </w:rPr>
  </w:style>
  <w:style w:type="paragraph" w:customStyle="1" w:styleId="IndexBase">
    <w:name w:val="Index Base"/>
    <w:basedOn w:val="Normal"/>
    <w:pPr>
      <w:ind w:left="360" w:hanging="360"/>
    </w:pPr>
    <w:rPr>
      <w:rFonts w:ascii="Garamond" w:eastAsia="Garamond" w:hAnsi="Garamond" w:cs="Garamond"/>
      <w:szCs w:val="22"/>
    </w:rPr>
  </w:style>
  <w:style w:type="paragraph" w:customStyle="1" w:styleId="ContactInformation">
    <w:name w:val="Contact Information"/>
    <w:basedOn w:val="Normal"/>
    <w:rPr>
      <w:rFonts w:ascii="Palatino Linotype" w:eastAsia="Palatino Linotype" w:hAnsi="Palatino Linotype" w:cs="Palatino Linotype"/>
    </w:rPr>
  </w:style>
  <w:style w:type="paragraph" w:customStyle="1" w:styleId="TableHeaders">
    <w:name w:val="Table Headers"/>
    <w:basedOn w:val="Normal"/>
    <w:pPr>
      <w:spacing w:before="120" w:after="120"/>
      <w:ind w:left="-29" w:right="-29"/>
    </w:pPr>
    <w:rPr>
      <w:rFonts w:ascii="Palatino Linotype" w:eastAsia="Palatino Linotype" w:hAnsi="Palatino Linotype" w:cs="Palatino Linotype"/>
      <w:b/>
      <w:sz w:val="18"/>
      <w:szCs w:val="18"/>
    </w:rPr>
  </w:style>
  <w:style w:type="paragraph" w:customStyle="1" w:styleId="NormalItalic">
    <w:name w:val="Normal   Italic"/>
    <w:basedOn w:val="Normal"/>
    <w:pPr>
      <w:spacing w:after="240"/>
      <w:ind w:right="-115"/>
    </w:pPr>
    <w:rPr>
      <w:rFonts w:ascii="Palatino Linotype" w:eastAsia="Palatino Linotype" w:hAnsi="Palatino Linotype" w:cs="Palatino Linotype"/>
      <w:i/>
    </w:rPr>
  </w:style>
  <w:style w:type="paragraph" w:customStyle="1" w:styleId="WhiteSpace">
    <w:name w:val="White Space"/>
    <w:basedOn w:val="Normal"/>
    <w:pPr>
      <w:keepNext/>
      <w:spacing w:before="8000" w:after="240"/>
    </w:pPr>
    <w:rPr>
      <w:rFonts w:ascii="Garamond" w:eastAsia="Garamond" w:hAnsi="Garamond" w:cs="Garamond"/>
      <w:b/>
      <w:color w:val="00000A"/>
      <w:sz w:val="28"/>
      <w:szCs w:val="28"/>
    </w:rPr>
  </w:style>
  <w:style w:type="paragraph" w:customStyle="1" w:styleId="InsideSectionHeading">
    <w:name w:val="Inside Section Heading"/>
    <w:basedOn w:val="Normal"/>
    <w:pPr>
      <w:keepNext/>
      <w:spacing w:after="240"/>
      <w:ind w:right="-115"/>
    </w:pPr>
    <w:rPr>
      <w:rFonts w:ascii="Palatino Linotype" w:eastAsia="Palatino Linotype" w:hAnsi="Palatino Linotype" w:cs="Palatino Linotype"/>
      <w:b/>
    </w:rPr>
  </w:style>
  <w:style w:type="paragraph" w:customStyle="1" w:styleId="TableText0">
    <w:name w:val="Table Text"/>
    <w:basedOn w:val="Normal"/>
    <w:pPr>
      <w:spacing w:line="220" w:lineRule="exact"/>
    </w:pPr>
    <w:rPr>
      <w:sz w:val="18"/>
      <w:szCs w:val="18"/>
    </w:rPr>
  </w:style>
  <w:style w:type="paragraph" w:customStyle="1" w:styleId="Instructions">
    <w:name w:val="Instructions"/>
    <w:basedOn w:val="Normal"/>
    <w:next w:val="Normal"/>
    <w:pPr>
      <w:spacing w:before="120" w:after="120"/>
      <w:ind w:left="288"/>
    </w:pPr>
    <w:rPr>
      <w:rFonts w:ascii="Century Gothic" w:eastAsia="Century Gothic" w:hAnsi="Century Gothic" w:cs="Century Gothic"/>
      <w:i/>
      <w:color w:val="1F3864"/>
      <w:szCs w:val="22"/>
    </w:rPr>
  </w:style>
  <w:style w:type="paragraph" w:customStyle="1" w:styleId="StyleHeadingBFirstline0">
    <w:name w:val="Style Heading B  First line  0"/>
    <w:basedOn w:val="Normal"/>
    <w:pPr>
      <w:keepNext/>
      <w:pBdr>
        <w:top w:val="single" w:sz="0" w:space="0" w:color="00000A"/>
      </w:pBdr>
      <w:spacing w:before="480" w:after="120"/>
    </w:pPr>
    <w:rPr>
      <w:b/>
      <w:color w:val="000080"/>
      <w:sz w:val="32"/>
      <w:szCs w:val="32"/>
    </w:rPr>
  </w:style>
  <w:style w:type="paragraph" w:customStyle="1" w:styleId="StyleHeadingALeft0Hanging045">
    <w:name w:val="Style Heading A  Left  0 Hanging  0.45"/>
    <w:basedOn w:val="Normal"/>
    <w:next w:val="TextBody"/>
    <w:pPr>
      <w:keepNext/>
      <w:keepLines/>
      <w:pBdr>
        <w:top w:val="thick" w:sz="0" w:space="0" w:color="00000A"/>
      </w:pBdr>
      <w:spacing w:before="142" w:after="113"/>
      <w:ind w:left="652" w:hanging="652"/>
    </w:pPr>
    <w:rPr>
      <w:b/>
      <w:color w:val="808080"/>
      <w:sz w:val="44"/>
      <w:szCs w:val="44"/>
    </w:rPr>
  </w:style>
  <w:style w:type="paragraph" w:customStyle="1" w:styleId="Table-Text">
    <w:name w:val="Table - Text"/>
    <w:basedOn w:val="Normal"/>
    <w:pPr>
      <w:spacing w:before="60" w:after="60"/>
    </w:pPr>
    <w:rPr>
      <w:szCs w:val="22"/>
    </w:rPr>
  </w:style>
  <w:style w:type="paragraph" w:customStyle="1" w:styleId="HeadingB">
    <w:name w:val="Heading B"/>
    <w:basedOn w:val="Normal"/>
    <w:pPr>
      <w:keepNext/>
      <w:pBdr>
        <w:top w:val="single" w:sz="0" w:space="0" w:color="00000A"/>
      </w:pBdr>
      <w:spacing w:before="425" w:after="113"/>
      <w:ind w:left="144"/>
    </w:pPr>
    <w:rPr>
      <w:b/>
      <w:color w:val="000080"/>
      <w:sz w:val="32"/>
      <w:szCs w:val="32"/>
    </w:rPr>
  </w:style>
  <w:style w:type="paragraph" w:customStyle="1" w:styleId="Question">
    <w:name w:val="Question"/>
    <w:basedOn w:val="Normal"/>
    <w:next w:val="Normal"/>
    <w:pPr>
      <w:pBdr>
        <w:top w:val="single" w:sz="0" w:space="0" w:color="00000A"/>
        <w:bottom w:val="single" w:sz="0" w:space="0" w:color="00000A"/>
      </w:pBdr>
      <w:spacing w:before="120" w:after="240" w:line="300" w:lineRule="auto"/>
    </w:pPr>
    <w:rPr>
      <w:i/>
      <w:color w:val="FF6600"/>
      <w:sz w:val="18"/>
      <w:szCs w:val="18"/>
    </w:rPr>
  </w:style>
  <w:style w:type="paragraph" w:customStyle="1" w:styleId="Contents9">
    <w:name w:val="Contents 9"/>
    <w:basedOn w:val="Normal"/>
    <w:next w:val="Normal"/>
    <w:pPr>
      <w:spacing w:line="300" w:lineRule="auto"/>
      <w:ind w:left="16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8">
    <w:name w:val="Contents 8"/>
    <w:basedOn w:val="Normal"/>
    <w:next w:val="Normal"/>
    <w:pPr>
      <w:spacing w:line="300" w:lineRule="auto"/>
      <w:ind w:left="14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7">
    <w:name w:val="Contents 7"/>
    <w:basedOn w:val="Normal"/>
    <w:next w:val="Normal"/>
    <w:pPr>
      <w:spacing w:line="300" w:lineRule="auto"/>
      <w:ind w:left="12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6">
    <w:name w:val="Contents 6"/>
    <w:basedOn w:val="Normal"/>
    <w:next w:val="Normal"/>
    <w:pPr>
      <w:spacing w:line="300" w:lineRule="auto"/>
      <w:ind w:left="10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5">
    <w:name w:val="Contents 5"/>
    <w:basedOn w:val="Normal"/>
    <w:next w:val="Normal"/>
    <w:pPr>
      <w:spacing w:line="300" w:lineRule="auto"/>
      <w:ind w:left="80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Contents4">
    <w:name w:val="Contents 4"/>
    <w:basedOn w:val="Normal"/>
    <w:next w:val="Normal"/>
    <w:pPr>
      <w:spacing w:line="300" w:lineRule="auto"/>
      <w:ind w:left="600"/>
    </w:pPr>
    <w:rPr>
      <w:sz w:val="18"/>
      <w:szCs w:val="18"/>
    </w:rPr>
  </w:style>
  <w:style w:type="paragraph" w:styleId="CommentSubject">
    <w:name w:val="annotation subject"/>
    <w:basedOn w:val="Normal"/>
    <w:pPr>
      <w:spacing w:before="120" w:after="120" w:line="300" w:lineRule="auto"/>
    </w:pPr>
    <w:rPr>
      <w:b/>
      <w:szCs w:val="22"/>
    </w:rPr>
  </w:style>
  <w:style w:type="paragraph" w:styleId="CommentText">
    <w:name w:val="annotation text"/>
    <w:basedOn w:val="Normal"/>
    <w:pPr>
      <w:spacing w:before="120" w:after="120" w:line="300" w:lineRule="auto"/>
    </w:pPr>
    <w:rPr>
      <w:szCs w:val="22"/>
    </w:rPr>
  </w:style>
  <w:style w:type="paragraph" w:customStyle="1" w:styleId="NormalWeb">
    <w:name w:val="Normal Web"/>
    <w:basedOn w:val="Normal"/>
    <w:pPr>
      <w:spacing w:before="280" w:after="280"/>
    </w:pPr>
    <w:rPr>
      <w:rFonts w:ascii="Times New Roman" w:eastAsia="Times New Roman" w:hAnsi="Times New Roman" w:cs="Times New Roman"/>
    </w:rPr>
  </w:style>
  <w:style w:type="paragraph" w:styleId="TableofFigures">
    <w:name w:val="table of figures"/>
    <w:basedOn w:val="Normal"/>
    <w:next w:val="Normal"/>
    <w:uiPriority w:val="99"/>
    <w:rsid w:val="00B600BF"/>
    <w:pPr>
      <w:spacing w:line="300" w:lineRule="auto"/>
    </w:pPr>
    <w:rPr>
      <w:rFonts w:ascii="Calibri" w:eastAsia="Times New Roman" w:hAnsi="Calibri" w:cs="Times New Roman"/>
      <w:szCs w:val="22"/>
    </w:rPr>
  </w:style>
  <w:style w:type="paragraph" w:styleId="BalloonText">
    <w:name w:val="Balloon Text"/>
    <w:basedOn w:val="Normal"/>
    <w:pPr>
      <w:spacing w:before="120" w:after="120" w:line="300" w:lineRule="auto"/>
    </w:pPr>
    <w:rPr>
      <w:rFonts w:ascii="Tahoma" w:eastAsia="Tahoma" w:hAnsi="Tahoma" w:cs="Tahoma"/>
      <w:sz w:val="16"/>
      <w:szCs w:val="16"/>
    </w:rPr>
  </w:style>
  <w:style w:type="paragraph" w:styleId="HTMLPreformatted">
    <w:name w:val="HTML Preformatted"/>
    <w:basedOn w:val="Normal"/>
    <w:rPr>
      <w:rFonts w:ascii="Arial Unicode MS" w:eastAsia="Arial Unicode MS" w:hAnsi="Arial Unicode MS" w:cs="Arial Unicode MS"/>
      <w:szCs w:val="22"/>
    </w:rPr>
  </w:style>
  <w:style w:type="paragraph" w:styleId="Caption">
    <w:name w:val="caption"/>
    <w:basedOn w:val="Normal"/>
    <w:next w:val="Normal"/>
    <w:qFormat/>
    <w:rsid w:val="00B600BF"/>
    <w:pPr>
      <w:spacing w:before="120" w:after="120" w:line="300" w:lineRule="auto"/>
    </w:pPr>
    <w:rPr>
      <w:szCs w:val="22"/>
    </w:rPr>
  </w:style>
  <w:style w:type="paragraph" w:customStyle="1" w:styleId="BalloonText1">
    <w:name w:val="Balloon Text1"/>
    <w:basedOn w:val="Normal"/>
    <w:pPr>
      <w:spacing w:before="120" w:after="120" w:line="300" w:lineRule="auto"/>
    </w:pPr>
    <w:rPr>
      <w:rFonts w:ascii="Tahoma" w:eastAsia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pacing w:before="120" w:after="120" w:line="300" w:lineRule="auto"/>
    </w:pPr>
    <w:rPr>
      <w:szCs w:val="22"/>
    </w:rPr>
  </w:style>
  <w:style w:type="paragraph" w:customStyle="1" w:styleId="ReviewGate">
    <w:name w:val="Review Gate"/>
    <w:basedOn w:val="Normal"/>
    <w:pPr>
      <w:spacing w:before="280" w:after="240"/>
      <w:jc w:val="center"/>
    </w:pPr>
    <w:rPr>
      <w:rFonts w:ascii="Helvetica" w:eastAsia="Helvetica" w:hAnsi="Helvetica" w:cs="Helvetica"/>
      <w:b/>
      <w:color w:val="98968A"/>
      <w:sz w:val="56"/>
      <w:szCs w:val="56"/>
    </w:rPr>
  </w:style>
  <w:style w:type="paragraph" w:customStyle="1" w:styleId="DocumentVersion">
    <w:name w:val="Document Version"/>
    <w:basedOn w:val="Normal"/>
    <w:pPr>
      <w:spacing w:before="160" w:after="60"/>
      <w:jc w:val="right"/>
    </w:pPr>
    <w:rPr>
      <w:rFonts w:ascii="Helvetica" w:eastAsia="Helvetica" w:hAnsi="Helvetica" w:cs="Helvetica"/>
      <w:color w:val="AD052E"/>
    </w:rPr>
  </w:style>
  <w:style w:type="paragraph" w:customStyle="1" w:styleId="BulletedList3">
    <w:name w:val="Bulleted List 3"/>
    <w:basedOn w:val="Normal"/>
    <w:pPr>
      <w:spacing w:before="60" w:after="60" w:line="300" w:lineRule="auto"/>
      <w:ind w:left="2268" w:hanging="567"/>
    </w:pPr>
    <w:rPr>
      <w:rFonts w:ascii="Helvetica" w:eastAsia="Helvetica" w:hAnsi="Helvetica" w:cs="Helvetica"/>
      <w:color w:val="000000"/>
      <w:szCs w:val="22"/>
    </w:rPr>
  </w:style>
  <w:style w:type="paragraph" w:customStyle="1" w:styleId="Comments">
    <w:name w:val="Comments"/>
    <w:basedOn w:val="Normal"/>
    <w:pPr>
      <w:pBdr>
        <w:top w:val="single" w:sz="0" w:space="0" w:color="282282"/>
        <w:left w:val="single" w:sz="0" w:space="0" w:color="282282"/>
        <w:bottom w:val="single" w:sz="0" w:space="0" w:color="282282"/>
        <w:right w:val="single" w:sz="0" w:space="0" w:color="282282"/>
      </w:pBdr>
      <w:shd w:val="clear" w:color="auto" w:fill="EAEAEA"/>
      <w:spacing w:before="120" w:after="120" w:line="300" w:lineRule="auto"/>
      <w:ind w:left="113"/>
    </w:pPr>
    <w:rPr>
      <w:rFonts w:ascii="Helvetica" w:eastAsia="Helvetica" w:hAnsi="Helvetica" w:cs="Helvetica"/>
      <w:color w:val="282282"/>
      <w:szCs w:val="22"/>
    </w:rPr>
  </w:style>
  <w:style w:type="paragraph" w:customStyle="1" w:styleId="BulletedList2">
    <w:name w:val="Bulleted List 2"/>
    <w:basedOn w:val="Normal"/>
    <w:pPr>
      <w:spacing w:before="60" w:after="60" w:line="300" w:lineRule="auto"/>
      <w:ind w:left="1701" w:hanging="567"/>
    </w:pPr>
    <w:rPr>
      <w:rFonts w:ascii="Helvetica" w:eastAsia="Helvetica" w:hAnsi="Helvetica" w:cs="Helvetica"/>
      <w:color w:val="000000"/>
      <w:szCs w:val="22"/>
    </w:rPr>
  </w:style>
  <w:style w:type="paragraph" w:customStyle="1" w:styleId="TOCHeader">
    <w:name w:val="TOC Header"/>
    <w:basedOn w:val="Normal"/>
    <w:pPr>
      <w:keepNext/>
      <w:spacing w:before="60" w:after="240"/>
    </w:pPr>
    <w:rPr>
      <w:rFonts w:ascii="Century Gothic" w:eastAsia="Century Gothic" w:hAnsi="Century Gothic" w:cs="Century Gothic"/>
      <w:color w:val="1F4E79"/>
      <w:sz w:val="48"/>
      <w:szCs w:val="48"/>
    </w:rPr>
  </w:style>
  <w:style w:type="paragraph" w:customStyle="1" w:styleId="Contents3">
    <w:name w:val="Contents 3"/>
    <w:basedOn w:val="Normal"/>
    <w:next w:val="Normal"/>
    <w:pPr>
      <w:spacing w:before="60" w:after="60" w:line="300" w:lineRule="auto"/>
      <w:ind w:left="144"/>
    </w:pPr>
    <w:rPr>
      <w:sz w:val="20"/>
      <w:szCs w:val="20"/>
    </w:rPr>
  </w:style>
  <w:style w:type="paragraph" w:customStyle="1" w:styleId="Contents2">
    <w:name w:val="Contents 2"/>
    <w:basedOn w:val="Normal"/>
    <w:next w:val="Normal"/>
    <w:pPr>
      <w:spacing w:before="120" w:after="60" w:line="300" w:lineRule="auto"/>
      <w:ind w:left="144"/>
    </w:pPr>
    <w:rPr>
      <w:smallCaps/>
      <w:szCs w:val="22"/>
    </w:rPr>
  </w:style>
  <w:style w:type="paragraph" w:customStyle="1" w:styleId="Contents1">
    <w:name w:val="Contents 1"/>
    <w:basedOn w:val="Normal"/>
    <w:next w:val="Normal"/>
    <w:pPr>
      <w:spacing w:before="120" w:after="120" w:line="300" w:lineRule="auto"/>
    </w:pPr>
  </w:style>
  <w:style w:type="paragraph" w:customStyle="1" w:styleId="TableText1">
    <w:name w:val="TableText"/>
    <w:basedOn w:val="Normal"/>
    <w:pPr>
      <w:spacing w:before="40" w:after="40"/>
    </w:pPr>
    <w:rPr>
      <w:sz w:val="18"/>
      <w:szCs w:val="18"/>
    </w:rPr>
  </w:style>
  <w:style w:type="paragraph" w:customStyle="1" w:styleId="Appendix">
    <w:name w:val="Appendix"/>
    <w:basedOn w:val="Normal"/>
    <w:next w:val="Normal"/>
    <w:pPr>
      <w:keepNext/>
      <w:spacing w:before="60" w:after="240" w:line="300" w:lineRule="auto"/>
      <w:ind w:left="1134" w:hanging="1134"/>
    </w:pPr>
    <w:rPr>
      <w:rFonts w:ascii="Helvetica" w:eastAsia="Helvetica" w:hAnsi="Helvetica" w:cs="Helvetica"/>
      <w:b/>
      <w:color w:val="98968A"/>
      <w:sz w:val="48"/>
      <w:szCs w:val="48"/>
    </w:rPr>
  </w:style>
  <w:style w:type="paragraph" w:customStyle="1" w:styleId="NumberedList">
    <w:name w:val="Numbered List"/>
    <w:basedOn w:val="Normal"/>
    <w:pPr>
      <w:spacing w:before="120" w:after="120" w:line="300" w:lineRule="auto"/>
      <w:ind w:left="1134" w:hanging="567"/>
    </w:pPr>
    <w:rPr>
      <w:rFonts w:ascii="Helvetica" w:eastAsia="Helvetica" w:hAnsi="Helvetica" w:cs="Helvetica"/>
      <w:color w:val="000000"/>
      <w:szCs w:val="22"/>
    </w:rPr>
  </w:style>
  <w:style w:type="paragraph" w:styleId="Index1">
    <w:name w:val="index 1"/>
    <w:basedOn w:val="Normal"/>
    <w:next w:val="Normal"/>
    <w:pPr>
      <w:spacing w:before="120" w:after="120" w:line="300" w:lineRule="auto"/>
      <w:ind w:left="200" w:hanging="200"/>
    </w:pPr>
    <w:rPr>
      <w:szCs w:val="22"/>
    </w:rPr>
  </w:style>
  <w:style w:type="paragraph" w:customStyle="1" w:styleId="FPProductPicture">
    <w:name w:val="FP Product Picture"/>
    <w:basedOn w:val="Normal"/>
    <w:pPr>
      <w:jc w:val="right"/>
    </w:pPr>
    <w:rPr>
      <w:rFonts w:ascii="Helvetica" w:eastAsia="Helvetica" w:hAnsi="Helvetica" w:cs="Helvetica"/>
      <w:color w:val="000000"/>
    </w:rPr>
  </w:style>
  <w:style w:type="paragraph" w:customStyle="1" w:styleId="FPProductLogo">
    <w:name w:val="FP Product Logo"/>
    <w:basedOn w:val="Normal"/>
    <w:pPr>
      <w:spacing w:before="100"/>
      <w:jc w:val="right"/>
    </w:pPr>
    <w:rPr>
      <w:rFonts w:ascii="Helvetica" w:eastAsia="Helvetica" w:hAnsi="Helvetica" w:cs="Helvetica"/>
      <w:color w:val="000000"/>
    </w:rPr>
  </w:style>
  <w:style w:type="paragraph" w:styleId="FootnoteText">
    <w:name w:val="footnote text"/>
    <w:basedOn w:val="Normal"/>
    <w:pPr>
      <w:spacing w:before="120" w:after="120"/>
      <w:ind w:left="113" w:hanging="113"/>
      <w:jc w:val="both"/>
    </w:pPr>
    <w:rPr>
      <w:sz w:val="16"/>
      <w:szCs w:val="16"/>
    </w:rPr>
  </w:style>
  <w:style w:type="paragraph" w:customStyle="1" w:styleId="Note">
    <w:name w:val="Note"/>
    <w:basedOn w:val="Normal"/>
    <w:next w:val="Normal"/>
    <w:pPr>
      <w:pBdr>
        <w:top w:val="single" w:sz="0" w:space="0" w:color="1F4E79"/>
        <w:bottom w:val="single" w:sz="0" w:space="0" w:color="1F4E79"/>
      </w:pBdr>
      <w:shd w:val="clear" w:color="auto" w:fill="F2F2F2"/>
      <w:spacing w:before="240" w:after="240" w:line="300" w:lineRule="auto"/>
    </w:pPr>
    <w:rPr>
      <w:szCs w:val="22"/>
    </w:rPr>
  </w:style>
  <w:style w:type="paragraph" w:customStyle="1" w:styleId="DocumentTitle">
    <w:name w:val="Document Title"/>
    <w:basedOn w:val="Normal"/>
    <w:next w:val="Normal"/>
    <w:pPr>
      <w:spacing w:before="600"/>
      <w:jc w:val="right"/>
    </w:pPr>
    <w:rPr>
      <w:rFonts w:ascii="Helvetica" w:eastAsia="Helvetica" w:hAnsi="Helvetica" w:cs="Helvetica"/>
      <w:b/>
      <w:color w:val="AD052E"/>
      <w:spacing w:val="-20"/>
      <w:sz w:val="96"/>
      <w:szCs w:val="96"/>
    </w:rPr>
  </w:style>
  <w:style w:type="paragraph" w:customStyle="1" w:styleId="DocumentSubtitle">
    <w:name w:val="Document Subtitle"/>
    <w:basedOn w:val="Normal"/>
    <w:pPr>
      <w:spacing w:before="120" w:after="120"/>
      <w:jc w:val="right"/>
    </w:pPr>
    <w:rPr>
      <w:rFonts w:ascii="Helvetica" w:eastAsia="Helvetica" w:hAnsi="Helvetica" w:cs="Helvetica"/>
      <w:b/>
      <w:color w:val="282282"/>
      <w:sz w:val="36"/>
      <w:szCs w:val="36"/>
    </w:rPr>
  </w:style>
  <w:style w:type="paragraph" w:customStyle="1" w:styleId="VersionNumber">
    <w:name w:val="Version Number"/>
    <w:basedOn w:val="Normal"/>
    <w:pPr>
      <w:spacing w:before="160" w:after="60"/>
      <w:jc w:val="right"/>
    </w:pPr>
    <w:rPr>
      <w:rFonts w:ascii="Helvetica" w:eastAsia="Helvetica" w:hAnsi="Helvetica" w:cs="Helvetica"/>
      <w:color w:val="003366"/>
      <w:szCs w:val="22"/>
    </w:rPr>
  </w:style>
  <w:style w:type="paragraph" w:customStyle="1" w:styleId="BulletedList">
    <w:name w:val="Bulleted List"/>
    <w:basedOn w:val="Normal"/>
    <w:pPr>
      <w:spacing w:before="60" w:after="60" w:line="300" w:lineRule="auto"/>
    </w:pPr>
    <w:rPr>
      <w:rFonts w:ascii="Helvetica" w:eastAsia="Helvetica" w:hAnsi="Helvetica" w:cs="Helvetica"/>
      <w:color w:val="000000"/>
      <w:szCs w:val="22"/>
    </w:rPr>
  </w:style>
  <w:style w:type="paragraph" w:customStyle="1" w:styleId="Disclaimer">
    <w:name w:val="Disclaimer"/>
    <w:basedOn w:val="Normal"/>
    <w:pPr>
      <w:spacing w:before="60" w:after="60" w:line="300" w:lineRule="auto"/>
      <w:ind w:left="567" w:right="1134"/>
    </w:pPr>
    <w:rPr>
      <w:color w:val="000000"/>
      <w:sz w:val="16"/>
      <w:szCs w:val="16"/>
    </w:rPr>
  </w:style>
  <w:style w:type="paragraph" w:customStyle="1" w:styleId="CompanyAddress">
    <w:name w:val="Company Address"/>
    <w:basedOn w:val="Normal"/>
    <w:pPr>
      <w:spacing w:before="120" w:after="900" w:line="480" w:lineRule="auto"/>
      <w:ind w:left="567" w:right="567"/>
      <w:contextualSpacing/>
      <w:jc w:val="center"/>
    </w:pPr>
    <w:rPr>
      <w:i/>
      <w:color w:val="000000"/>
      <w:sz w:val="16"/>
      <w:szCs w:val="16"/>
    </w:rPr>
  </w:style>
  <w:style w:type="paragraph" w:customStyle="1" w:styleId="BlankHeader">
    <w:name w:val="Blank Header"/>
    <w:basedOn w:val="Normal"/>
    <w:pPr>
      <w:spacing w:before="60" w:after="60" w:line="300" w:lineRule="auto"/>
    </w:pPr>
    <w:rPr>
      <w:rFonts w:ascii="Helvetica" w:eastAsia="Helvetica" w:hAnsi="Helvetica" w:cs="Helvetica"/>
      <w:color w:val="000000"/>
      <w:szCs w:val="22"/>
    </w:rPr>
  </w:style>
  <w:style w:type="paragraph" w:customStyle="1" w:styleId="BlankFooter">
    <w:name w:val="Blank Footer"/>
    <w:basedOn w:val="Normal"/>
    <w:pPr>
      <w:spacing w:before="60" w:after="60" w:line="300" w:lineRule="auto"/>
    </w:pPr>
    <w:rPr>
      <w:rFonts w:ascii="Helvetica" w:eastAsia="Helvetica" w:hAnsi="Helvetica" w:cs="Helvetica"/>
      <w:color w:val="000000"/>
      <w:szCs w:val="22"/>
    </w:rPr>
  </w:style>
  <w:style w:type="paragraph" w:customStyle="1" w:styleId="Index">
    <w:name w:val="Index"/>
    <w:basedOn w:val="Normal"/>
    <w:pPr>
      <w:spacing w:before="120" w:after="120" w:line="300" w:lineRule="auto"/>
    </w:pPr>
    <w:rPr>
      <w:szCs w:val="22"/>
    </w:rPr>
  </w:style>
  <w:style w:type="paragraph" w:styleId="List">
    <w:name w:val="List"/>
    <w:basedOn w:val="Normal"/>
    <w:pPr>
      <w:spacing w:before="120" w:after="120" w:line="300" w:lineRule="auto"/>
    </w:pPr>
    <w:rPr>
      <w:szCs w:val="22"/>
    </w:rPr>
  </w:style>
  <w:style w:type="paragraph" w:customStyle="1" w:styleId="TextBody">
    <w:name w:val="Text Body"/>
    <w:basedOn w:val="Normal"/>
    <w:pPr>
      <w:spacing w:before="120" w:after="120" w:line="300" w:lineRule="auto"/>
    </w:pPr>
    <w:rPr>
      <w:szCs w:val="22"/>
    </w:rPr>
  </w:style>
  <w:style w:type="paragraph" w:customStyle="1" w:styleId="Heading">
    <w:name w:val="Heading"/>
    <w:basedOn w:val="Normal"/>
    <w:next w:val="TextBody"/>
    <w:pPr>
      <w:keepNext/>
      <w:spacing w:before="240" w:after="120" w:line="300" w:lineRule="auto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character" w:customStyle="1" w:styleId="Heading3Char">
    <w:name w:val="Heading 3 Char"/>
    <w:uiPriority w:val="9"/>
    <w:rPr>
      <w:rFonts w:ascii="Georgia" w:eastAsia="Georgia" w:hAnsi="Georgia" w:cs="Georgia"/>
      <w:color w:val="7D7D7D"/>
      <w:sz w:val="24"/>
      <w:szCs w:val="24"/>
    </w:rPr>
  </w:style>
  <w:style w:type="paragraph" w:customStyle="1" w:styleId="BodyTextbt">
    <w:name w:val="Body Textbt"/>
    <w:basedOn w:val="Normal"/>
    <w:pPr>
      <w:spacing w:before="120"/>
      <w:jc w:val="both"/>
    </w:pPr>
  </w:style>
  <w:style w:type="character" w:customStyle="1" w:styleId="BodyTextChar">
    <w:name w:val="Body Text Char"/>
    <w:rPr>
      <w:rFonts w:ascii="Arial" w:eastAsia="Arial" w:hAnsi="Arial" w:cs="Arial"/>
      <w:sz w:val="24"/>
      <w:szCs w:val="24"/>
    </w:rPr>
  </w:style>
  <w:style w:type="paragraph" w:customStyle="1" w:styleId="Template">
    <w:name w:val="Template"/>
    <w:basedOn w:val="Normal"/>
    <w:pPr>
      <w:jc w:val="both"/>
    </w:pPr>
    <w:rPr>
      <w:sz w:val="20"/>
      <w:szCs w:val="20"/>
    </w:rPr>
  </w:style>
  <w:style w:type="paragraph" w:customStyle="1" w:styleId="Default">
    <w:name w:val="Default"/>
    <w:basedOn w:val="Normal"/>
    <w:next w:val="Normal"/>
    <w:rPr>
      <w:color w:val="000000"/>
    </w:rPr>
  </w:style>
  <w:style w:type="paragraph" w:styleId="BodyText">
    <w:name w:val="Body Text"/>
    <w:basedOn w:val="Normal"/>
    <w:pPr>
      <w:spacing w:before="120" w:after="120"/>
      <w:ind w:left="2520"/>
    </w:pPr>
    <w:rPr>
      <w:rFonts w:ascii="Book Antiqua" w:eastAsia="Book Antiqua" w:hAnsi="Book Antiqua" w:cs="Book Antiqua"/>
      <w:sz w:val="20"/>
      <w:szCs w:val="20"/>
    </w:rPr>
  </w:style>
  <w:style w:type="character" w:customStyle="1" w:styleId="ListLabel84">
    <w:name w:val="ListLabel 84"/>
    <w:rPr>
      <w:rFonts w:ascii="Times New Roman" w:eastAsia="Times New Roman" w:hAnsi="Times New Roman" w:cs="Times New Roman"/>
    </w:rPr>
  </w:style>
  <w:style w:type="character" w:customStyle="1" w:styleId="ListLabel83">
    <w:name w:val="ListLabel 83"/>
    <w:rPr>
      <w:rFonts w:ascii="Times New Roman" w:eastAsia="Times New Roman" w:hAnsi="Times New Roman" w:cs="Times New Roman"/>
    </w:rPr>
  </w:style>
  <w:style w:type="character" w:customStyle="1" w:styleId="ListLabel82">
    <w:name w:val="ListLabel 82"/>
    <w:rPr>
      <w:rFonts w:ascii="Times New Roman" w:eastAsia="Times New Roman" w:hAnsi="Times New Roman" w:cs="Times New Roman"/>
    </w:rPr>
  </w:style>
  <w:style w:type="character" w:customStyle="1" w:styleId="ListLabel81">
    <w:name w:val="ListLabel 81"/>
    <w:rPr>
      <w:rFonts w:ascii="Times New Roman" w:eastAsia="Times New Roman" w:hAnsi="Times New Roman" w:cs="Times New Roman"/>
    </w:rPr>
  </w:style>
  <w:style w:type="character" w:customStyle="1" w:styleId="ListLabel80">
    <w:name w:val="ListLabel 80"/>
    <w:rPr>
      <w:rFonts w:ascii="Times New Roman" w:eastAsia="Times New Roman" w:hAnsi="Times New Roman" w:cs="Times New Roman"/>
    </w:rPr>
  </w:style>
  <w:style w:type="character" w:customStyle="1" w:styleId="ListLabel79">
    <w:name w:val="ListLabel 79"/>
    <w:rPr>
      <w:rFonts w:ascii="Times New Roman" w:eastAsia="Times New Roman" w:hAnsi="Times New Roman" w:cs="Times New Roman"/>
    </w:rPr>
  </w:style>
  <w:style w:type="character" w:customStyle="1" w:styleId="ListLabel78">
    <w:name w:val="ListLabel 78"/>
    <w:rPr>
      <w:rFonts w:ascii="Times New Roman" w:eastAsia="Times New Roman" w:hAnsi="Times New Roman" w:cs="Times New Roman"/>
    </w:rPr>
  </w:style>
  <w:style w:type="character" w:customStyle="1" w:styleId="ListLabel77">
    <w:name w:val="ListLabel 77"/>
    <w:rPr>
      <w:rFonts w:ascii="Times New Roman" w:eastAsia="Times New Roman" w:hAnsi="Times New Roman" w:cs="Times New Roman"/>
    </w:rPr>
  </w:style>
  <w:style w:type="character" w:customStyle="1" w:styleId="ListLabel76">
    <w:name w:val="ListLabel 76"/>
    <w:rPr>
      <w:rFonts w:ascii="Times New Roman" w:eastAsia="Times New Roman" w:hAnsi="Times New Roman" w:cs="Times New Roman"/>
    </w:rPr>
  </w:style>
  <w:style w:type="character" w:customStyle="1" w:styleId="ListLabel75">
    <w:name w:val="ListLabel 75"/>
    <w:rPr>
      <w:rFonts w:ascii="Times New Roman" w:eastAsia="Times New Roman" w:hAnsi="Times New Roman" w:cs="Times New Roman"/>
    </w:rPr>
  </w:style>
  <w:style w:type="character" w:customStyle="1" w:styleId="ListLabel74">
    <w:name w:val="ListLabel 74"/>
    <w:rPr>
      <w:rFonts w:ascii="Times New Roman" w:eastAsia="Times New Roman" w:hAnsi="Times New Roman" w:cs="Times New Roman"/>
    </w:rPr>
  </w:style>
  <w:style w:type="character" w:customStyle="1" w:styleId="ListLabel73">
    <w:name w:val="ListLabel 73"/>
    <w:rPr>
      <w:rFonts w:ascii="Times New Roman" w:eastAsia="Times New Roman" w:hAnsi="Times New Roman" w:cs="Times New Roman"/>
    </w:rPr>
  </w:style>
  <w:style w:type="character" w:customStyle="1" w:styleId="ListLabel72">
    <w:name w:val="ListLabel 72"/>
    <w:rPr>
      <w:rFonts w:ascii="Times New Roman" w:eastAsia="Times New Roman" w:hAnsi="Times New Roman" w:cs="Times New Roman"/>
    </w:rPr>
  </w:style>
  <w:style w:type="character" w:customStyle="1" w:styleId="ListLabel71">
    <w:name w:val="ListLabel 71"/>
    <w:rPr>
      <w:rFonts w:ascii="Times New Roman" w:eastAsia="Times New Roman" w:hAnsi="Times New Roman" w:cs="Times New Roman"/>
    </w:rPr>
  </w:style>
  <w:style w:type="character" w:customStyle="1" w:styleId="ListLabel70">
    <w:name w:val="ListLabel 70"/>
    <w:rPr>
      <w:rFonts w:ascii="Times New Roman" w:eastAsia="Times New Roman" w:hAnsi="Times New Roman" w:cs="Times New Roman"/>
    </w:rPr>
  </w:style>
  <w:style w:type="character" w:customStyle="1" w:styleId="ListLabel69">
    <w:name w:val="ListLabel 69"/>
    <w:rPr>
      <w:rFonts w:ascii="Times New Roman" w:eastAsia="Times New Roman" w:hAnsi="Times New Roman" w:cs="Times New Roman"/>
    </w:rPr>
  </w:style>
  <w:style w:type="character" w:customStyle="1" w:styleId="ListLabel68">
    <w:name w:val="ListLabel 68"/>
    <w:rPr>
      <w:rFonts w:ascii="Times New Roman" w:eastAsia="Times New Roman" w:hAnsi="Times New Roman" w:cs="Times New Roman"/>
    </w:rPr>
  </w:style>
  <w:style w:type="character" w:customStyle="1" w:styleId="ListLabel67">
    <w:name w:val="ListLabel 67"/>
    <w:rPr>
      <w:rFonts w:ascii="Times New Roman" w:eastAsia="Times New Roman" w:hAnsi="Times New Roman" w:cs="Times New Roman"/>
    </w:rPr>
  </w:style>
  <w:style w:type="character" w:customStyle="1" w:styleId="ListLabel38">
    <w:name w:val="ListLabel 38"/>
    <w:rPr>
      <w:rFonts w:ascii="Arial" w:eastAsia="Arial" w:hAnsi="Arial" w:cs="Arial"/>
    </w:rPr>
  </w:style>
  <w:style w:type="character" w:customStyle="1" w:styleId="ListLabel39">
    <w:name w:val="ListLabel 39"/>
    <w:rPr>
      <w:rFonts w:ascii="Arial" w:eastAsia="Arial" w:hAnsi="Arial" w:cs="Arial"/>
    </w:rPr>
  </w:style>
  <w:style w:type="character" w:customStyle="1" w:styleId="ListLabel40">
    <w:name w:val="ListLabel 40"/>
    <w:rPr>
      <w:rFonts w:ascii="Arial" w:eastAsia="Arial" w:hAnsi="Arial" w:cs="Arial"/>
    </w:rPr>
  </w:style>
  <w:style w:type="character" w:customStyle="1" w:styleId="ListLabel41">
    <w:name w:val="ListLabel 41"/>
    <w:rPr>
      <w:rFonts w:ascii="Arial" w:eastAsia="Arial" w:hAnsi="Arial" w:cs="Arial"/>
    </w:rPr>
  </w:style>
  <w:style w:type="character" w:customStyle="1" w:styleId="ListLabel42">
    <w:name w:val="ListLabel 42"/>
    <w:rPr>
      <w:rFonts w:ascii="Arial" w:eastAsia="Arial" w:hAnsi="Arial" w:cs="Arial"/>
    </w:rPr>
  </w:style>
  <w:style w:type="character" w:customStyle="1" w:styleId="ListLabel43">
    <w:name w:val="ListLabel 43"/>
    <w:rPr>
      <w:rFonts w:ascii="Arial" w:eastAsia="Arial" w:hAnsi="Arial" w:cs="Arial"/>
    </w:rPr>
  </w:style>
  <w:style w:type="character" w:customStyle="1" w:styleId="ListLabel44">
    <w:name w:val="ListLabel 44"/>
    <w:rPr>
      <w:rFonts w:ascii="Arial" w:eastAsia="Arial" w:hAnsi="Arial" w:cs="Arial"/>
    </w:rPr>
  </w:style>
  <w:style w:type="character" w:customStyle="1" w:styleId="ListLabel45">
    <w:name w:val="ListLabel 45"/>
    <w:rPr>
      <w:rFonts w:ascii="Arial" w:eastAsia="Arial" w:hAnsi="Arial" w:cs="Arial"/>
    </w:rPr>
  </w:style>
  <w:style w:type="character" w:customStyle="1" w:styleId="ListLabel46">
    <w:name w:val="ListLabel 46"/>
    <w:rPr>
      <w:rFonts w:ascii="Arial" w:eastAsia="Arial" w:hAnsi="Arial" w:cs="Arial"/>
    </w:rPr>
  </w:style>
  <w:style w:type="character" w:customStyle="1" w:styleId="ListLabel47">
    <w:name w:val="ListLabel 47"/>
    <w:rPr>
      <w:rFonts w:ascii="Arial" w:eastAsia="Arial" w:hAnsi="Arial" w:cs="Arial"/>
    </w:rPr>
  </w:style>
  <w:style w:type="character" w:customStyle="1" w:styleId="ListLabel48">
    <w:name w:val="ListLabel 48"/>
    <w:rPr>
      <w:rFonts w:ascii="Arial" w:eastAsia="Arial" w:hAnsi="Arial" w:cs="Arial"/>
    </w:rPr>
  </w:style>
  <w:style w:type="character" w:customStyle="1" w:styleId="ListLabel49">
    <w:name w:val="ListLabel 49"/>
    <w:rPr>
      <w:rFonts w:ascii="Arial" w:eastAsia="Arial" w:hAnsi="Arial" w:cs="Arial"/>
    </w:rPr>
  </w:style>
  <w:style w:type="character" w:customStyle="1" w:styleId="ListLabel50">
    <w:name w:val="ListLabel 50"/>
    <w:rPr>
      <w:rFonts w:ascii="Arial" w:eastAsia="Arial" w:hAnsi="Arial" w:cs="Arial"/>
    </w:rPr>
  </w:style>
  <w:style w:type="character" w:customStyle="1" w:styleId="ListLabel51">
    <w:name w:val="ListLabel 51"/>
    <w:rPr>
      <w:rFonts w:ascii="Arial" w:eastAsia="Arial" w:hAnsi="Arial" w:cs="Arial"/>
    </w:rPr>
  </w:style>
  <w:style w:type="character" w:customStyle="1" w:styleId="ListLabel52">
    <w:name w:val="ListLabel 52"/>
    <w:rPr>
      <w:rFonts w:ascii="Arial" w:eastAsia="Arial" w:hAnsi="Arial" w:cs="Arial"/>
    </w:rPr>
  </w:style>
  <w:style w:type="character" w:customStyle="1" w:styleId="ListLabel53">
    <w:name w:val="ListLabel 53"/>
    <w:rPr>
      <w:rFonts w:ascii="Arial" w:eastAsia="Arial" w:hAnsi="Arial" w:cs="Arial"/>
    </w:rPr>
  </w:style>
  <w:style w:type="character" w:customStyle="1" w:styleId="ListLabel54">
    <w:name w:val="ListLabel 54"/>
    <w:rPr>
      <w:rFonts w:ascii="Arial" w:eastAsia="Arial" w:hAnsi="Arial" w:cs="Arial"/>
    </w:rPr>
  </w:style>
  <w:style w:type="character" w:customStyle="1" w:styleId="ListLabel55">
    <w:name w:val="ListLabel 55"/>
    <w:rPr>
      <w:rFonts w:ascii="Arial" w:eastAsia="Arial" w:hAnsi="Arial" w:cs="Arial"/>
    </w:rPr>
  </w:style>
  <w:style w:type="character" w:customStyle="1" w:styleId="ListLabel56">
    <w:name w:val="ListLabel 56"/>
    <w:rPr>
      <w:rFonts w:ascii="Arial" w:eastAsia="Arial" w:hAnsi="Arial" w:cs="Arial"/>
    </w:rPr>
  </w:style>
  <w:style w:type="character" w:customStyle="1" w:styleId="ListLabel57">
    <w:name w:val="ListLabel 57"/>
    <w:rPr>
      <w:rFonts w:ascii="Arial" w:eastAsia="Arial" w:hAnsi="Arial" w:cs="Arial"/>
    </w:rPr>
  </w:style>
  <w:style w:type="character" w:customStyle="1" w:styleId="ListLabel58">
    <w:name w:val="ListLabel 58"/>
    <w:rPr>
      <w:rFonts w:ascii="Arial" w:eastAsia="Arial" w:hAnsi="Arial" w:cs="Arial"/>
    </w:rPr>
  </w:style>
  <w:style w:type="character" w:customStyle="1" w:styleId="ListLabel59">
    <w:name w:val="ListLabel 59"/>
    <w:rPr>
      <w:rFonts w:ascii="Arial" w:eastAsia="Arial" w:hAnsi="Arial" w:cs="Arial"/>
    </w:rPr>
  </w:style>
  <w:style w:type="character" w:customStyle="1" w:styleId="ListLabel60">
    <w:name w:val="ListLabel 60"/>
    <w:rPr>
      <w:rFonts w:ascii="Arial" w:eastAsia="Arial" w:hAnsi="Arial" w:cs="Arial"/>
    </w:rPr>
  </w:style>
  <w:style w:type="character" w:customStyle="1" w:styleId="ListLabel61">
    <w:name w:val="ListLabel 61"/>
    <w:rPr>
      <w:rFonts w:ascii="Arial" w:eastAsia="Arial" w:hAnsi="Arial" w:cs="Arial"/>
    </w:rPr>
  </w:style>
  <w:style w:type="character" w:customStyle="1" w:styleId="ListLabel62">
    <w:name w:val="ListLabel 62"/>
    <w:rPr>
      <w:rFonts w:ascii="Arial" w:eastAsia="Arial" w:hAnsi="Arial" w:cs="Arial"/>
    </w:rPr>
  </w:style>
  <w:style w:type="character" w:customStyle="1" w:styleId="ListLabel63">
    <w:name w:val="ListLabel 63"/>
    <w:rPr>
      <w:rFonts w:ascii="Arial" w:eastAsia="Arial" w:hAnsi="Arial" w:cs="Arial"/>
    </w:rPr>
  </w:style>
  <w:style w:type="character" w:customStyle="1" w:styleId="ListLabel64">
    <w:name w:val="ListLabel 64"/>
    <w:rPr>
      <w:rFonts w:ascii="Arial" w:eastAsia="Arial" w:hAnsi="Arial" w:cs="Arial"/>
    </w:rPr>
  </w:style>
  <w:style w:type="character" w:customStyle="1" w:styleId="ListLabel65">
    <w:name w:val="ListLabel 65"/>
    <w:rPr>
      <w:rFonts w:ascii="Arial" w:eastAsia="Arial" w:hAnsi="Arial" w:cs="Arial"/>
    </w:rPr>
  </w:style>
  <w:style w:type="character" w:customStyle="1" w:styleId="ListLabel66">
    <w:name w:val="ListLabel 66"/>
    <w:rPr>
      <w:rFonts w:ascii="Arial" w:eastAsia="Arial" w:hAnsi="Arial" w:cs="Arial"/>
    </w:rPr>
  </w:style>
  <w:style w:type="character" w:customStyle="1" w:styleId="SectionHeaderChar">
    <w:name w:val="Section Header Char"/>
    <w:rPr>
      <w:rFonts w:ascii="SEOptimistBlack" w:eastAsia="SEOptimistBlack" w:hAnsi="SEOptimistBlack" w:cs="SEOptimistBlack"/>
      <w:color w:val="009530"/>
      <w:sz w:val="22"/>
      <w:szCs w:val="22"/>
    </w:rPr>
  </w:style>
  <w:style w:type="character" w:customStyle="1" w:styleId="DocumenttitleChar">
    <w:name w:val="Document title Char"/>
    <w:rPr>
      <w:rFonts w:ascii="Arial" w:eastAsia="Arial" w:hAnsi="Arial" w:cs="Arial"/>
      <w:sz w:val="72"/>
      <w:szCs w:val="72"/>
    </w:rPr>
  </w:style>
  <w:style w:type="character" w:customStyle="1" w:styleId="BodyNumberedChar">
    <w:name w:val="Body Numbered Char"/>
    <w:rPr>
      <w:rFonts w:ascii="Arial" w:eastAsia="Arial" w:hAnsi="Arial" w:cs="Arial"/>
      <w:sz w:val="22"/>
      <w:szCs w:val="22"/>
    </w:rPr>
  </w:style>
  <w:style w:type="character" w:customStyle="1" w:styleId="NormalheadingCharChar">
    <w:name w:val="Normal heading Char Char"/>
    <w:rPr>
      <w:rFonts w:ascii="Arial" w:eastAsia="Arial" w:hAnsi="Arial" w:cs="Arial"/>
      <w:b/>
      <w:sz w:val="22"/>
      <w:szCs w:val="22"/>
    </w:rPr>
  </w:style>
  <w:style w:type="character" w:customStyle="1" w:styleId="A2">
    <w:name w:val="A2"/>
    <w:rPr>
      <w:color w:val="000000"/>
      <w:sz w:val="13"/>
      <w:szCs w:val="13"/>
    </w:rPr>
  </w:style>
  <w:style w:type="character" w:customStyle="1" w:styleId="mainpage">
    <w:name w:val="mainpage"/>
    <w:rPr>
      <w:rFonts w:ascii="Times New Roman" w:eastAsia="Times New Roman" w:hAnsi="Times New Roman" w:cs="Times New Roman"/>
    </w:rPr>
  </w:style>
  <w:style w:type="character" w:customStyle="1" w:styleId="right-menu-dbluetxt-header1">
    <w:name w:val="right-menu-dbluetxt-header1"/>
    <w:rPr>
      <w:rFonts w:ascii="Arial" w:eastAsia="Arial" w:hAnsi="Arial" w:cs="Arial"/>
      <w:b/>
      <w:color w:val="073F5A"/>
      <w:sz w:val="17"/>
      <w:szCs w:val="17"/>
    </w:rPr>
  </w:style>
  <w:style w:type="character" w:customStyle="1" w:styleId="ExampleCharChar">
    <w:name w:val="Example Char Char"/>
    <w:rPr>
      <w:rFonts w:ascii="Arial Bold" w:eastAsia="Arial Bold" w:hAnsi="Arial Bold" w:cs="Arial Bold"/>
      <w:b/>
      <w:color w:val="0000FF"/>
      <w:sz w:val="22"/>
      <w:szCs w:val="22"/>
    </w:rPr>
  </w:style>
  <w:style w:type="character" w:customStyle="1" w:styleId="DeletethistextChar">
    <w:name w:val="Delete this text Char"/>
    <w:rPr>
      <w:rFonts w:ascii="Georgia" w:eastAsia="Georgia" w:hAnsi="Georgia" w:cs="Georgia"/>
      <w:color w:val="FF0000"/>
      <w:sz w:val="22"/>
      <w:szCs w:val="22"/>
    </w:rPr>
  </w:style>
  <w:style w:type="character" w:customStyle="1" w:styleId="bulletChar">
    <w:name w:val="bullet Char"/>
    <w:rPr>
      <w:rFonts w:ascii="Arial" w:eastAsia="Arial" w:hAnsi="Arial" w:cs="Arial"/>
      <w:sz w:val="22"/>
      <w:szCs w:val="22"/>
    </w:rPr>
  </w:style>
  <w:style w:type="character" w:styleId="EndnoteReference">
    <w:name w:val="endnote reference"/>
  </w:style>
  <w:style w:type="character" w:customStyle="1" w:styleId="TOC5Char">
    <w:name w:val="TOC 5 Char"/>
    <w:rPr>
      <w:rFonts w:ascii="Arial Black" w:eastAsia="Arial Black" w:hAnsi="Arial Black" w:cs="Arial Black"/>
      <w:sz w:val="32"/>
      <w:szCs w:val="32"/>
    </w:rPr>
  </w:style>
  <w:style w:type="character" w:styleId="LineNumber">
    <w:name w:val="line number"/>
    <w:rPr>
      <w:rFonts w:ascii="Times New Roman" w:eastAsia="Times New Roman" w:hAnsi="Times New Roman" w:cs="Times New Roman"/>
    </w:rPr>
  </w:style>
  <w:style w:type="character" w:styleId="HTMLVariable">
    <w:name w:val="HTML Variable"/>
    <w:rPr>
      <w:i/>
    </w:rPr>
  </w:style>
  <w:style w:type="character" w:styleId="HTMLTypewriter">
    <w:name w:val="HTML Typewriter"/>
    <w:rPr>
      <w:rFonts w:ascii="Courier New" w:eastAsia="Courier New" w:hAnsi="Courier New" w:cs="Courier New"/>
      <w:sz w:val="20"/>
      <w:szCs w:val="20"/>
    </w:rPr>
  </w:style>
  <w:style w:type="character" w:styleId="HTMLSample">
    <w:name w:val="HTML Sample"/>
    <w:rPr>
      <w:rFonts w:ascii="Courier New" w:eastAsia="Courier New" w:hAnsi="Courier New" w:cs="Courier New"/>
    </w:rPr>
  </w:style>
  <w:style w:type="character" w:styleId="HTMLKeyboard">
    <w:name w:val="HTML Keyboard"/>
    <w:rPr>
      <w:rFonts w:ascii="Courier New" w:eastAsia="Courier New" w:hAnsi="Courier New" w:cs="Courier New"/>
      <w:sz w:val="20"/>
      <w:szCs w:val="20"/>
    </w:rPr>
  </w:style>
  <w:style w:type="character" w:styleId="HTMLDefinition">
    <w:name w:val="HTML Definition"/>
    <w:rPr>
      <w:i/>
    </w:rPr>
  </w:style>
  <w:style w:type="character" w:styleId="HTMLCite">
    <w:name w:val="HTML Cite"/>
    <w:rPr>
      <w:i/>
    </w:rPr>
  </w:style>
  <w:style w:type="character" w:styleId="HTMLAcronym">
    <w:name w:val="HTML Acronym"/>
    <w:rPr>
      <w:rFonts w:ascii="Times New Roman" w:eastAsia="Times New Roman" w:hAnsi="Times New Roman" w:cs="Times New Roman"/>
    </w:rPr>
  </w:style>
  <w:style w:type="character" w:styleId="FollowedHyperlink">
    <w:name w:val="FollowedHyperlink"/>
    <w:rPr>
      <w:color w:val="800080"/>
      <w:u w:val="single" w:color="000000"/>
    </w:rPr>
  </w:style>
  <w:style w:type="character" w:styleId="Emphasis">
    <w:name w:val="Emphasis"/>
    <w:uiPriority w:val="20"/>
    <w:qFormat/>
    <w:rPr>
      <w:i/>
    </w:rPr>
  </w:style>
  <w:style w:type="character" w:customStyle="1" w:styleId="BodyNumberedCharChar">
    <w:name w:val="Body Numbered Char Char"/>
    <w:rPr>
      <w:rFonts w:ascii="Arial" w:eastAsia="Arial" w:hAnsi="Arial" w:cs="Arial"/>
    </w:rPr>
  </w:style>
  <w:style w:type="paragraph" w:customStyle="1" w:styleId="DiagramTrail">
    <w:name w:val="Diagram Trail"/>
    <w:basedOn w:val="Normal"/>
    <w:pPr>
      <w:spacing w:before="720"/>
    </w:pPr>
    <w:rPr>
      <w:color w:val="000000"/>
    </w:rPr>
  </w:style>
  <w:style w:type="paragraph" w:customStyle="1" w:styleId="DiagramLead">
    <w:name w:val="Diagram Lead"/>
    <w:basedOn w:val="Normal"/>
    <w:pPr>
      <w:spacing w:before="720"/>
      <w:jc w:val="center"/>
    </w:pPr>
    <w:rPr>
      <w:color w:val="000000"/>
    </w:rPr>
  </w:style>
  <w:style w:type="paragraph" w:customStyle="1" w:styleId="WorkspaceHeader">
    <w:name w:val="Workspace Header"/>
    <w:basedOn w:val="Normal"/>
    <w:pPr>
      <w:spacing w:after="120" w:line="276" w:lineRule="auto"/>
    </w:pPr>
    <w:rPr>
      <w:rFonts w:ascii="Cambria" w:eastAsia="Cambria" w:hAnsi="Cambria" w:cs="Cambria"/>
      <w:color w:val="005480"/>
      <w:szCs w:val="22"/>
    </w:rPr>
  </w:style>
  <w:style w:type="paragraph" w:styleId="ListParagraph">
    <w:name w:val="List Paragraph"/>
    <w:basedOn w:val="Normal"/>
    <w:uiPriority w:val="34"/>
    <w:qFormat/>
    <w:rsid w:val="008D7262"/>
    <w:pPr>
      <w:numPr>
        <w:numId w:val="2"/>
      </w:numPr>
      <w:spacing w:before="120" w:after="120"/>
      <w:ind w:left="709" w:hanging="284"/>
      <w:contextualSpacing/>
    </w:pPr>
    <w:rPr>
      <w:rFonts w:eastAsia="Calibri"/>
      <w:color w:val="000000"/>
    </w:rPr>
  </w:style>
  <w:style w:type="paragraph" w:customStyle="1" w:styleId="Tableforproductsbullets">
    <w:name w:val="Table for products bullets"/>
    <w:basedOn w:val="Normal"/>
    <w:pPr>
      <w:keepLines/>
      <w:spacing w:before="60"/>
      <w:ind w:left="360" w:hanging="360"/>
      <w:jc w:val="both"/>
    </w:pPr>
    <w:rPr>
      <w:color w:val="000000"/>
      <w:sz w:val="20"/>
      <w:szCs w:val="20"/>
    </w:rPr>
  </w:style>
  <w:style w:type="paragraph" w:customStyle="1" w:styleId="Tableforproductsheading">
    <w:name w:val="Table for products heading"/>
    <w:basedOn w:val="Normal"/>
    <w:pPr>
      <w:keepLines/>
      <w:spacing w:before="60" w:after="60"/>
      <w:ind w:right="170"/>
      <w:jc w:val="right"/>
    </w:pPr>
    <w:rPr>
      <w:rFonts w:ascii="Arial Bold" w:eastAsia="Arial Bold" w:hAnsi="Arial Bold" w:cs="Arial Bold"/>
      <w:color w:val="000000"/>
      <w:sz w:val="18"/>
      <w:szCs w:val="18"/>
    </w:rPr>
  </w:style>
  <w:style w:type="paragraph" w:customStyle="1" w:styleId="Deletethistext-large">
    <w:name w:val="Delete this text - large"/>
    <w:basedOn w:val="Normal"/>
    <w:pPr>
      <w:keepLines/>
      <w:spacing w:after="120"/>
      <w:jc w:val="center"/>
    </w:pPr>
    <w:rPr>
      <w:rFonts w:ascii="Georgia" w:eastAsia="Georgia" w:hAnsi="Georgia" w:cs="Georgia"/>
      <w:color w:val="FF0000"/>
      <w:sz w:val="32"/>
      <w:szCs w:val="32"/>
    </w:rPr>
  </w:style>
  <w:style w:type="paragraph" w:customStyle="1" w:styleId="SectionHeader">
    <w:name w:val="Section Header"/>
    <w:basedOn w:val="Normal"/>
    <w:pPr>
      <w:spacing w:before="240" w:after="120" w:line="360" w:lineRule="auto"/>
      <w:ind w:left="709"/>
      <w:jc w:val="both"/>
    </w:pPr>
    <w:rPr>
      <w:rFonts w:ascii="SEOptimistBlack" w:eastAsia="SEOptimistBlack" w:hAnsi="SEOptimistBlack" w:cs="SEOptimistBlack"/>
      <w:color w:val="009530"/>
      <w:sz w:val="44"/>
      <w:szCs w:val="44"/>
    </w:rPr>
  </w:style>
  <w:style w:type="paragraph" w:customStyle="1" w:styleId="Normalheading">
    <w:name w:val="Normal heading"/>
    <w:basedOn w:val="Normal"/>
    <w:pPr>
      <w:keepLines/>
      <w:spacing w:before="120" w:after="120"/>
      <w:ind w:left="992"/>
      <w:jc w:val="both"/>
    </w:pPr>
    <w:rPr>
      <w:b/>
      <w:color w:val="000000"/>
      <w:szCs w:val="22"/>
    </w:rPr>
  </w:style>
  <w:style w:type="paragraph" w:customStyle="1" w:styleId="BodyHeading">
    <w:name w:val="Body Heading"/>
    <w:basedOn w:val="Normal"/>
    <w:pPr>
      <w:spacing w:before="120" w:after="120"/>
      <w:ind w:left="1565" w:hanging="578"/>
      <w:jc w:val="both"/>
    </w:pPr>
    <w:rPr>
      <w:b/>
      <w:color w:val="000000"/>
      <w:szCs w:val="22"/>
    </w:rPr>
  </w:style>
  <w:style w:type="paragraph" w:customStyle="1" w:styleId="FooterAddress">
    <w:name w:val="Footer Address"/>
    <w:basedOn w:val="Normal"/>
    <w:pPr>
      <w:keepLines/>
    </w:pPr>
    <w:rPr>
      <w:color w:val="000000"/>
      <w:spacing w:val="-4"/>
      <w:sz w:val="18"/>
      <w:szCs w:val="18"/>
    </w:rPr>
  </w:style>
  <w:style w:type="paragraph" w:customStyle="1" w:styleId="CopyrightNotice">
    <w:name w:val="Copyright Notice"/>
    <w:basedOn w:val="Normal"/>
    <w:pPr>
      <w:keepNext/>
      <w:keepLines/>
      <w:spacing w:before="240" w:after="120"/>
      <w:jc w:val="both"/>
    </w:pPr>
    <w:rPr>
      <w:rFonts w:ascii="Century Gothic" w:eastAsia="Century Gothic" w:hAnsi="Century Gothic" w:cs="Century Gothic"/>
      <w:color w:val="000000"/>
      <w:sz w:val="14"/>
      <w:szCs w:val="14"/>
    </w:rPr>
  </w:style>
  <w:style w:type="paragraph" w:customStyle="1" w:styleId="DocumentIDheadingcentred">
    <w:name w:val="Document ID heading centred"/>
    <w:basedOn w:val="Normal"/>
    <w:pPr>
      <w:spacing w:before="60" w:after="60"/>
      <w:jc w:val="center"/>
    </w:pPr>
    <w:rPr>
      <w:b/>
      <w:color w:val="000000"/>
      <w:sz w:val="20"/>
      <w:szCs w:val="20"/>
    </w:rPr>
  </w:style>
  <w:style w:type="paragraph" w:customStyle="1" w:styleId="tabletextcentred">
    <w:name w:val="table text centred"/>
    <w:basedOn w:val="Normal"/>
    <w:pPr>
      <w:keepLines/>
      <w:spacing w:before="60" w:after="60"/>
      <w:jc w:val="center"/>
    </w:pPr>
    <w:rPr>
      <w:color w:val="000000"/>
      <w:sz w:val="20"/>
      <w:szCs w:val="20"/>
    </w:rPr>
  </w:style>
  <w:style w:type="paragraph" w:customStyle="1" w:styleId="RevisionHistory">
    <w:name w:val="Revision History"/>
    <w:basedOn w:val="Normal"/>
    <w:pPr>
      <w:keepLines/>
      <w:shd w:val="clear" w:color="auto" w:fill="CCCCCC"/>
      <w:spacing w:before="240" w:after="240"/>
      <w:ind w:left="992"/>
      <w:jc w:val="both"/>
    </w:pPr>
    <w:rPr>
      <w:rFonts w:ascii="Arial Black" w:eastAsia="Arial Black" w:hAnsi="Arial Black" w:cs="Arial Black"/>
      <w:color w:val="000000"/>
      <w:sz w:val="28"/>
      <w:szCs w:val="28"/>
    </w:rPr>
  </w:style>
  <w:style w:type="paragraph" w:customStyle="1" w:styleId="Example">
    <w:name w:val="Example"/>
    <w:basedOn w:val="Normal"/>
    <w:pPr>
      <w:keepLines/>
      <w:spacing w:after="120"/>
      <w:ind w:left="992"/>
      <w:jc w:val="both"/>
    </w:pPr>
    <w:rPr>
      <w:rFonts w:ascii="Arial Bold" w:eastAsia="Arial Bold" w:hAnsi="Arial Bold" w:cs="Arial Bold"/>
      <w:b/>
      <w:color w:val="0000FF"/>
      <w:szCs w:val="22"/>
    </w:rPr>
  </w:style>
  <w:style w:type="paragraph" w:customStyle="1" w:styleId="Pa0">
    <w:name w:val="Pa0"/>
    <w:basedOn w:val="Normal"/>
    <w:pPr>
      <w:spacing w:line="241" w:lineRule="auto"/>
    </w:pPr>
    <w:rPr>
      <w:rFonts w:ascii="SE OptimistSemi" w:eastAsia="SE OptimistSemi" w:hAnsi="SE OptimistSemi" w:cs="SE OptimistSemi"/>
      <w:color w:val="000000"/>
    </w:rPr>
  </w:style>
  <w:style w:type="paragraph" w:customStyle="1" w:styleId="tabletextright">
    <w:name w:val="table text right"/>
    <w:basedOn w:val="Normal"/>
    <w:pPr>
      <w:keepLines/>
      <w:spacing w:before="60" w:after="60"/>
      <w:ind w:right="170"/>
      <w:jc w:val="right"/>
    </w:pPr>
    <w:rPr>
      <w:color w:val="000000"/>
      <w:sz w:val="20"/>
      <w:szCs w:val="20"/>
    </w:rPr>
  </w:style>
  <w:style w:type="paragraph" w:customStyle="1" w:styleId="Tableheadingleft">
    <w:name w:val="Table heading left"/>
    <w:basedOn w:val="Normal"/>
    <w:pPr>
      <w:keepNext/>
      <w:keepLines/>
      <w:spacing w:before="60" w:after="60"/>
    </w:pPr>
    <w:rPr>
      <w:b/>
      <w:color w:val="000000"/>
      <w:szCs w:val="22"/>
    </w:rPr>
  </w:style>
  <w:style w:type="paragraph" w:customStyle="1" w:styleId="Deletethistext">
    <w:name w:val="Delete this text"/>
    <w:basedOn w:val="Normal"/>
    <w:pPr>
      <w:keepLines/>
      <w:spacing w:after="120"/>
      <w:ind w:left="993"/>
      <w:jc w:val="both"/>
    </w:pPr>
    <w:rPr>
      <w:rFonts w:ascii="Georgia" w:eastAsia="Georgia" w:hAnsi="Georgia" w:cs="Georgia"/>
      <w:color w:val="FF0000"/>
      <w:szCs w:val="22"/>
    </w:rPr>
  </w:style>
  <w:style w:type="paragraph" w:customStyle="1" w:styleId="DocumentIDheadingright">
    <w:name w:val="Document ID heading right"/>
    <w:basedOn w:val="Normal"/>
    <w:pPr>
      <w:spacing w:before="60" w:after="60"/>
      <w:jc w:val="right"/>
    </w:pPr>
    <w:rPr>
      <w:b/>
      <w:color w:val="000000"/>
      <w:sz w:val="20"/>
      <w:szCs w:val="20"/>
    </w:rPr>
  </w:style>
  <w:style w:type="paragraph" w:customStyle="1" w:styleId="DocumentIDbody">
    <w:name w:val="Document ID body"/>
    <w:basedOn w:val="Normal"/>
    <w:pPr>
      <w:spacing w:before="60" w:after="60"/>
    </w:pPr>
    <w:rPr>
      <w:color w:val="000000"/>
      <w:sz w:val="20"/>
      <w:szCs w:val="20"/>
    </w:rPr>
  </w:style>
  <w:style w:type="paragraph" w:customStyle="1" w:styleId="DocumentIDheading">
    <w:name w:val="Document ID heading"/>
    <w:basedOn w:val="Normal"/>
    <w:pPr>
      <w:spacing w:before="60" w:after="60"/>
    </w:pPr>
    <w:rPr>
      <w:b/>
      <w:color w:val="000000"/>
      <w:sz w:val="20"/>
      <w:szCs w:val="20"/>
    </w:rPr>
  </w:style>
  <w:style w:type="paragraph" w:customStyle="1" w:styleId="bulletnumberedbold">
    <w:name w:val="bullet numbered bold"/>
    <w:basedOn w:val="Normal"/>
    <w:pPr>
      <w:keepNext/>
      <w:keepLines/>
      <w:spacing w:before="360" w:after="120"/>
      <w:ind w:left="1417" w:hanging="425"/>
      <w:jc w:val="both"/>
    </w:pPr>
    <w:rPr>
      <w:b/>
      <w:color w:val="000000"/>
      <w:szCs w:val="22"/>
    </w:rPr>
  </w:style>
  <w:style w:type="paragraph" w:customStyle="1" w:styleId="bulletnumberedend">
    <w:name w:val="bullet numbered end"/>
    <w:basedOn w:val="Normal"/>
    <w:pPr>
      <w:keepLines/>
      <w:spacing w:after="260"/>
      <w:ind w:left="1418" w:hanging="425"/>
      <w:jc w:val="both"/>
    </w:pPr>
    <w:rPr>
      <w:color w:val="000000"/>
      <w:szCs w:val="22"/>
    </w:rPr>
  </w:style>
  <w:style w:type="paragraph" w:customStyle="1" w:styleId="bulletnumbered">
    <w:name w:val="bullet numbered"/>
    <w:basedOn w:val="Normal"/>
    <w:pPr>
      <w:keepNext/>
      <w:keepLines/>
      <w:spacing w:after="60"/>
      <w:ind w:left="1418" w:hanging="425"/>
      <w:jc w:val="both"/>
    </w:pPr>
    <w:rPr>
      <w:color w:val="000000"/>
      <w:szCs w:val="22"/>
    </w:rPr>
  </w:style>
  <w:style w:type="paragraph" w:styleId="EndnoteText">
    <w:name w:val="endnote text"/>
    <w:basedOn w:val="Normal"/>
    <w:pPr>
      <w:keepLines/>
      <w:spacing w:after="120"/>
      <w:ind w:left="992"/>
      <w:jc w:val="both"/>
    </w:pPr>
    <w:rPr>
      <w:color w:val="000000"/>
      <w:szCs w:val="22"/>
    </w:rPr>
  </w:style>
  <w:style w:type="paragraph" w:customStyle="1" w:styleId="References">
    <w:name w:val="References"/>
    <w:basedOn w:val="Normal"/>
    <w:pPr>
      <w:keepLines/>
      <w:spacing w:after="120"/>
      <w:ind w:left="1701" w:hanging="709"/>
      <w:jc w:val="both"/>
    </w:pPr>
    <w:rPr>
      <w:color w:val="000000"/>
      <w:szCs w:val="22"/>
    </w:rPr>
  </w:style>
  <w:style w:type="paragraph" w:customStyle="1" w:styleId="DefinitionListEnd">
    <w:name w:val="Definition List End"/>
    <w:basedOn w:val="Normal"/>
    <w:pPr>
      <w:keepLines/>
      <w:spacing w:after="260"/>
      <w:ind w:left="3686" w:hanging="2693"/>
      <w:jc w:val="both"/>
    </w:pPr>
    <w:rPr>
      <w:color w:val="000000"/>
      <w:szCs w:val="22"/>
    </w:rPr>
  </w:style>
  <w:style w:type="paragraph" w:styleId="Signature">
    <w:name w:val="Signature"/>
    <w:basedOn w:val="Normal"/>
    <w:pPr>
      <w:keepLines/>
      <w:spacing w:after="120"/>
      <w:ind w:left="4252"/>
      <w:jc w:val="both"/>
    </w:pPr>
    <w:rPr>
      <w:szCs w:val="22"/>
    </w:rPr>
  </w:style>
  <w:style w:type="paragraph" w:customStyle="1" w:styleId="ComplimentaryClose">
    <w:name w:val="Complimentary Close"/>
    <w:basedOn w:val="Normal"/>
    <w:pPr>
      <w:keepLines/>
      <w:spacing w:after="120"/>
      <w:ind w:left="992"/>
      <w:jc w:val="both"/>
    </w:pPr>
    <w:rPr>
      <w:szCs w:val="22"/>
    </w:rPr>
  </w:style>
  <w:style w:type="paragraph" w:styleId="NoteHeading">
    <w:name w:val="Note Heading"/>
    <w:basedOn w:val="Normal"/>
    <w:pPr>
      <w:keepLines/>
      <w:spacing w:after="120"/>
      <w:ind w:left="992"/>
      <w:jc w:val="both"/>
    </w:pPr>
    <w:rPr>
      <w:color w:val="000000"/>
      <w:szCs w:val="22"/>
    </w:rPr>
  </w:style>
  <w:style w:type="paragraph" w:styleId="NormalIndent">
    <w:name w:val="Normal Indent"/>
    <w:basedOn w:val="Normal"/>
    <w:pPr>
      <w:keepLines/>
      <w:spacing w:after="120"/>
      <w:ind w:left="1418"/>
      <w:jc w:val="both"/>
    </w:pPr>
    <w:rPr>
      <w:color w:val="000000"/>
      <w:szCs w:val="22"/>
    </w:rPr>
  </w:style>
  <w:style w:type="paragraph" w:styleId="MessageHeader">
    <w:name w:val="Message Header"/>
    <w:basedOn w:val="Normal"/>
    <w:pPr>
      <w:keepLines/>
      <w:pBdr>
        <w:top w:val="single" w:sz="0" w:space="0" w:color="000001"/>
        <w:left w:val="single" w:sz="0" w:space="0" w:color="000001"/>
        <w:bottom w:val="single" w:sz="0" w:space="0" w:color="000001"/>
        <w:right w:val="single" w:sz="0" w:space="0" w:color="000001"/>
      </w:pBdr>
      <w:spacing w:after="120"/>
      <w:ind w:left="1134" w:hanging="1134"/>
      <w:jc w:val="both"/>
    </w:pPr>
    <w:rPr>
      <w:color w:val="000000"/>
    </w:rPr>
  </w:style>
  <w:style w:type="paragraph" w:styleId="ListNumber5">
    <w:name w:val="List Number 5"/>
    <w:basedOn w:val="Normal"/>
    <w:pPr>
      <w:keepLines/>
      <w:spacing w:after="120"/>
      <w:ind w:left="1492" w:hanging="360"/>
      <w:jc w:val="both"/>
    </w:pPr>
    <w:rPr>
      <w:color w:val="000000"/>
      <w:szCs w:val="22"/>
    </w:rPr>
  </w:style>
  <w:style w:type="paragraph" w:styleId="ListNumber3">
    <w:name w:val="List Number 3"/>
    <w:basedOn w:val="Normal"/>
    <w:pPr>
      <w:keepLines/>
      <w:spacing w:after="120"/>
      <w:ind w:left="926" w:hanging="360"/>
      <w:jc w:val="both"/>
    </w:pPr>
    <w:rPr>
      <w:color w:val="000000"/>
      <w:szCs w:val="22"/>
    </w:rPr>
  </w:style>
  <w:style w:type="paragraph" w:styleId="ListNumber">
    <w:name w:val="List Number"/>
    <w:basedOn w:val="Normal"/>
    <w:pPr>
      <w:keepLines/>
      <w:spacing w:after="120"/>
      <w:ind w:left="360" w:hanging="360"/>
      <w:jc w:val="both"/>
    </w:pPr>
    <w:rPr>
      <w:color w:val="000000"/>
      <w:szCs w:val="22"/>
    </w:rPr>
  </w:style>
  <w:style w:type="paragraph" w:styleId="ListContinue5">
    <w:name w:val="List Continue 5"/>
    <w:basedOn w:val="Normal"/>
    <w:pPr>
      <w:keepLines/>
      <w:spacing w:after="120"/>
      <w:ind w:left="1415"/>
      <w:jc w:val="both"/>
    </w:pPr>
    <w:rPr>
      <w:color w:val="000000"/>
      <w:szCs w:val="22"/>
    </w:rPr>
  </w:style>
  <w:style w:type="paragraph" w:styleId="ListContinue4">
    <w:name w:val="List Continue 4"/>
    <w:basedOn w:val="Normal"/>
    <w:pPr>
      <w:keepLines/>
      <w:spacing w:after="120"/>
      <w:ind w:left="1132"/>
      <w:jc w:val="both"/>
    </w:pPr>
    <w:rPr>
      <w:color w:val="000000"/>
      <w:szCs w:val="22"/>
    </w:rPr>
  </w:style>
  <w:style w:type="paragraph" w:styleId="ListContinue3">
    <w:name w:val="List Continue 3"/>
    <w:basedOn w:val="Normal"/>
    <w:pPr>
      <w:keepLines/>
      <w:spacing w:after="120"/>
      <w:ind w:left="849"/>
      <w:jc w:val="both"/>
    </w:pPr>
    <w:rPr>
      <w:color w:val="000000"/>
      <w:szCs w:val="22"/>
    </w:rPr>
  </w:style>
  <w:style w:type="paragraph" w:styleId="ListContinue2">
    <w:name w:val="List Continue 2"/>
    <w:basedOn w:val="Normal"/>
    <w:pPr>
      <w:keepLines/>
      <w:spacing w:after="120"/>
      <w:ind w:left="566"/>
      <w:jc w:val="both"/>
    </w:pPr>
    <w:rPr>
      <w:color w:val="000000"/>
      <w:szCs w:val="22"/>
    </w:rPr>
  </w:style>
  <w:style w:type="paragraph" w:styleId="ListContinue">
    <w:name w:val="List Continue"/>
    <w:basedOn w:val="Normal"/>
    <w:pPr>
      <w:keepLines/>
      <w:spacing w:after="120"/>
      <w:ind w:left="283"/>
      <w:jc w:val="both"/>
    </w:pPr>
    <w:rPr>
      <w:color w:val="000000"/>
      <w:szCs w:val="22"/>
    </w:rPr>
  </w:style>
  <w:style w:type="paragraph" w:styleId="ListBullet4">
    <w:name w:val="List Bullet 4"/>
    <w:basedOn w:val="Normal"/>
    <w:pPr>
      <w:keepLines/>
      <w:spacing w:after="120"/>
      <w:ind w:left="1209" w:hanging="360"/>
      <w:jc w:val="both"/>
    </w:pPr>
    <w:rPr>
      <w:color w:val="000000"/>
      <w:szCs w:val="22"/>
    </w:rPr>
  </w:style>
  <w:style w:type="paragraph" w:styleId="ListBullet3">
    <w:name w:val="List Bullet 3"/>
    <w:basedOn w:val="Normal"/>
    <w:pPr>
      <w:keepLines/>
      <w:spacing w:after="120"/>
      <w:ind w:left="926" w:hanging="360"/>
      <w:jc w:val="both"/>
    </w:pPr>
    <w:rPr>
      <w:color w:val="000000"/>
      <w:szCs w:val="22"/>
    </w:rPr>
  </w:style>
  <w:style w:type="paragraph" w:styleId="ListBullet2">
    <w:name w:val="List Bullet 2"/>
    <w:basedOn w:val="Normal"/>
    <w:pPr>
      <w:keepLines/>
      <w:spacing w:after="120"/>
      <w:ind w:left="643" w:hanging="360"/>
      <w:jc w:val="both"/>
    </w:pPr>
    <w:rPr>
      <w:color w:val="000000"/>
      <w:szCs w:val="22"/>
    </w:rPr>
  </w:style>
  <w:style w:type="paragraph" w:styleId="ListBullet">
    <w:name w:val="List Bullet"/>
    <w:basedOn w:val="Normal"/>
    <w:pPr>
      <w:keepLines/>
      <w:spacing w:after="120"/>
      <w:ind w:left="360" w:hanging="360"/>
      <w:jc w:val="both"/>
    </w:pPr>
    <w:rPr>
      <w:color w:val="000000"/>
      <w:szCs w:val="22"/>
    </w:rPr>
  </w:style>
  <w:style w:type="paragraph" w:styleId="List5">
    <w:name w:val="List 5"/>
    <w:basedOn w:val="Normal"/>
    <w:pPr>
      <w:keepLines/>
      <w:spacing w:after="120"/>
      <w:ind w:left="1415" w:hanging="283"/>
      <w:jc w:val="both"/>
    </w:pPr>
    <w:rPr>
      <w:szCs w:val="22"/>
    </w:rPr>
  </w:style>
  <w:style w:type="paragraph" w:styleId="List4">
    <w:name w:val="List 4"/>
    <w:basedOn w:val="Normal"/>
    <w:pPr>
      <w:keepLines/>
      <w:spacing w:after="120"/>
      <w:ind w:left="1132" w:hanging="283"/>
      <w:jc w:val="both"/>
    </w:pPr>
    <w:rPr>
      <w:szCs w:val="22"/>
    </w:rPr>
  </w:style>
  <w:style w:type="paragraph" w:styleId="List3">
    <w:name w:val="List 3"/>
    <w:basedOn w:val="Normal"/>
    <w:pPr>
      <w:keepLines/>
      <w:spacing w:after="120"/>
      <w:ind w:left="849" w:hanging="283"/>
      <w:jc w:val="both"/>
    </w:pPr>
    <w:rPr>
      <w:szCs w:val="22"/>
    </w:rPr>
  </w:style>
  <w:style w:type="paragraph" w:styleId="List2">
    <w:name w:val="List 2"/>
    <w:basedOn w:val="Normal"/>
    <w:pPr>
      <w:keepLines/>
      <w:spacing w:after="120"/>
      <w:ind w:left="566" w:hanging="283"/>
      <w:jc w:val="both"/>
    </w:pPr>
    <w:rPr>
      <w:szCs w:val="22"/>
    </w:rPr>
  </w:style>
  <w:style w:type="paragraph" w:styleId="HTMLAddress">
    <w:name w:val="HTML Address"/>
    <w:basedOn w:val="Normal"/>
    <w:pPr>
      <w:keepLines/>
      <w:spacing w:after="120"/>
      <w:ind w:left="992"/>
      <w:jc w:val="both"/>
    </w:pPr>
    <w:rPr>
      <w:i/>
      <w:color w:val="000000"/>
      <w:szCs w:val="22"/>
    </w:rPr>
  </w:style>
  <w:style w:type="paragraph" w:styleId="EnvelopeReturn">
    <w:name w:val="envelope return"/>
    <w:basedOn w:val="Normal"/>
    <w:pPr>
      <w:keepLines/>
      <w:spacing w:after="120"/>
      <w:ind w:left="992"/>
      <w:jc w:val="both"/>
    </w:pPr>
    <w:rPr>
      <w:color w:val="000000"/>
      <w:szCs w:val="22"/>
    </w:rPr>
  </w:style>
  <w:style w:type="paragraph" w:styleId="EnvelopeAddress">
    <w:name w:val="envelope address"/>
    <w:basedOn w:val="Normal"/>
    <w:pPr>
      <w:keepLines/>
      <w:spacing w:after="120"/>
      <w:ind w:left="2880"/>
      <w:jc w:val="both"/>
    </w:pPr>
    <w:rPr>
      <w:color w:val="000000"/>
    </w:rPr>
  </w:style>
  <w:style w:type="paragraph" w:styleId="E-mailSignature">
    <w:name w:val="E-mail Signature"/>
    <w:basedOn w:val="Normal"/>
    <w:pPr>
      <w:keepLines/>
      <w:spacing w:after="120"/>
      <w:ind w:left="992"/>
      <w:jc w:val="both"/>
    </w:pPr>
    <w:rPr>
      <w:color w:val="000000"/>
      <w:szCs w:val="22"/>
    </w:rPr>
  </w:style>
  <w:style w:type="paragraph" w:customStyle="1" w:styleId="TableofContents">
    <w:name w:val="Table of Contents"/>
    <w:basedOn w:val="Normal"/>
    <w:pPr>
      <w:keepLines/>
      <w:spacing w:line="360" w:lineRule="auto"/>
      <w:ind w:left="992"/>
      <w:jc w:val="center"/>
    </w:pPr>
    <w:rPr>
      <w:rFonts w:ascii="Arial Black" w:eastAsia="Arial Black" w:hAnsi="Arial Black" w:cs="Arial Black"/>
      <w:color w:val="000000"/>
      <w:sz w:val="32"/>
      <w:szCs w:val="32"/>
    </w:rPr>
  </w:style>
  <w:style w:type="paragraph" w:customStyle="1" w:styleId="bulletsubpre">
    <w:name w:val="bullet sub pre"/>
    <w:basedOn w:val="Normal"/>
    <w:pPr>
      <w:keepNext/>
      <w:keepLines/>
      <w:spacing w:after="60"/>
      <w:ind w:left="1418"/>
      <w:jc w:val="both"/>
    </w:pPr>
    <w:rPr>
      <w:color w:val="000000"/>
      <w:szCs w:val="22"/>
    </w:rPr>
  </w:style>
  <w:style w:type="paragraph" w:customStyle="1" w:styleId="bulletindentsubend">
    <w:name w:val="bullet indent sub end"/>
    <w:basedOn w:val="Normal"/>
    <w:pPr>
      <w:keepLines/>
      <w:spacing w:after="260"/>
      <w:ind w:left="3261" w:hanging="284"/>
      <w:jc w:val="both"/>
    </w:pPr>
    <w:rPr>
      <w:color w:val="000000"/>
      <w:szCs w:val="22"/>
    </w:rPr>
  </w:style>
  <w:style w:type="paragraph" w:customStyle="1" w:styleId="bulletindentsub">
    <w:name w:val="bullet indent sub"/>
    <w:basedOn w:val="Normal"/>
    <w:pPr>
      <w:keepLines/>
      <w:spacing w:after="60"/>
      <w:ind w:left="3261" w:hanging="284"/>
      <w:jc w:val="both"/>
    </w:pPr>
    <w:rPr>
      <w:color w:val="000000"/>
      <w:szCs w:val="22"/>
    </w:rPr>
  </w:style>
  <w:style w:type="paragraph" w:customStyle="1" w:styleId="bulletend">
    <w:name w:val="bullet end"/>
    <w:basedOn w:val="Normal"/>
    <w:pPr>
      <w:keepLines/>
      <w:spacing w:after="260"/>
      <w:ind w:left="1417" w:hanging="425"/>
      <w:jc w:val="both"/>
    </w:pPr>
    <w:rPr>
      <w:color w:val="000000"/>
      <w:szCs w:val="22"/>
    </w:rPr>
  </w:style>
  <w:style w:type="paragraph" w:customStyle="1" w:styleId="bulletindent">
    <w:name w:val="bullet indent"/>
    <w:basedOn w:val="Normal"/>
    <w:pPr>
      <w:keepLines/>
      <w:spacing w:after="60"/>
      <w:ind w:left="2694" w:hanging="284"/>
      <w:jc w:val="both"/>
    </w:pPr>
    <w:rPr>
      <w:color w:val="000000"/>
      <w:szCs w:val="22"/>
    </w:rPr>
  </w:style>
  <w:style w:type="paragraph" w:customStyle="1" w:styleId="bulletindentend">
    <w:name w:val="bullet indent end"/>
    <w:basedOn w:val="Normal"/>
    <w:pPr>
      <w:keepLines/>
      <w:spacing w:after="260"/>
      <w:ind w:left="2694" w:hanging="284"/>
      <w:jc w:val="both"/>
    </w:pPr>
    <w:rPr>
      <w:color w:val="000000"/>
      <w:szCs w:val="22"/>
    </w:rPr>
  </w:style>
  <w:style w:type="paragraph" w:customStyle="1" w:styleId="BodyNumbered">
    <w:name w:val="Body Numbered"/>
    <w:basedOn w:val="Normal"/>
    <w:pPr>
      <w:spacing w:after="120"/>
    </w:pPr>
    <w:rPr>
      <w:color w:val="000000"/>
      <w:sz w:val="20"/>
      <w:szCs w:val="20"/>
    </w:rPr>
  </w:style>
  <w:style w:type="paragraph" w:customStyle="1" w:styleId="Tableheadingright">
    <w:name w:val="Table heading right"/>
    <w:basedOn w:val="Normal"/>
    <w:pPr>
      <w:keepLines/>
      <w:spacing w:before="60" w:after="60"/>
      <w:ind w:right="170"/>
      <w:jc w:val="right"/>
    </w:pPr>
    <w:rPr>
      <w:rFonts w:ascii="Arial Bold" w:eastAsia="Arial Bold" w:hAnsi="Arial Bold" w:cs="Arial Bold"/>
      <w:color w:val="000000"/>
      <w:sz w:val="20"/>
      <w:szCs w:val="20"/>
    </w:rPr>
  </w:style>
  <w:style w:type="paragraph" w:customStyle="1" w:styleId="Tableheadingcentred">
    <w:name w:val="Table heading centred"/>
    <w:basedOn w:val="Normal"/>
    <w:pPr>
      <w:keepNext/>
      <w:spacing w:before="60" w:after="60"/>
      <w:jc w:val="center"/>
    </w:pPr>
    <w:rPr>
      <w:b/>
      <w:color w:val="000000"/>
      <w:szCs w:val="22"/>
    </w:rPr>
  </w:style>
  <w:style w:type="paragraph" w:styleId="TOAHeading">
    <w:name w:val="toa heading"/>
    <w:basedOn w:val="Normal"/>
    <w:pPr>
      <w:keepNext/>
      <w:keepLines/>
      <w:spacing w:before="240" w:after="120" w:line="360" w:lineRule="exact"/>
      <w:jc w:val="both"/>
    </w:pPr>
    <w:rPr>
      <w:b/>
      <w:color w:val="000000"/>
      <w:sz w:val="28"/>
      <w:szCs w:val="28"/>
    </w:rPr>
  </w:style>
  <w:style w:type="paragraph" w:styleId="TableofAuthorities">
    <w:name w:val="table of authorities"/>
    <w:basedOn w:val="Normal"/>
    <w:pPr>
      <w:keepLines/>
      <w:ind w:left="1440" w:hanging="360"/>
      <w:jc w:val="both"/>
    </w:pPr>
    <w:rPr>
      <w:rFonts w:ascii="Century Gothic" w:eastAsia="Century Gothic" w:hAnsi="Century Gothic" w:cs="Century Gothic"/>
      <w:color w:val="000000"/>
      <w:sz w:val="20"/>
      <w:szCs w:val="20"/>
    </w:rPr>
  </w:style>
  <w:style w:type="paragraph" w:customStyle="1" w:styleId="ClientApproval">
    <w:name w:val="Client Approval"/>
    <w:basedOn w:val="Normal"/>
    <w:pPr>
      <w:keepLines/>
      <w:shd w:val="clear" w:color="auto" w:fill="CCCCCC"/>
      <w:spacing w:before="240" w:after="240"/>
      <w:ind w:left="992"/>
      <w:jc w:val="both"/>
    </w:pPr>
    <w:rPr>
      <w:rFonts w:ascii="Arial Black" w:eastAsia="Arial Black" w:hAnsi="Arial Black" w:cs="Arial Black"/>
      <w:color w:val="000000"/>
      <w:sz w:val="28"/>
      <w:szCs w:val="28"/>
    </w:rPr>
  </w:style>
  <w:style w:type="paragraph" w:customStyle="1" w:styleId="ProjectName">
    <w:name w:val="Project Name"/>
    <w:basedOn w:val="Normal"/>
    <w:pPr>
      <w:keepLines/>
      <w:spacing w:before="360" w:after="240"/>
      <w:jc w:val="center"/>
    </w:pPr>
    <w:rPr>
      <w:color w:val="000000"/>
      <w:sz w:val="56"/>
      <w:szCs w:val="56"/>
    </w:rPr>
  </w:style>
  <w:style w:type="paragraph" w:customStyle="1" w:styleId="DefinitionList">
    <w:name w:val="Definition List"/>
    <w:basedOn w:val="Normal"/>
    <w:pPr>
      <w:keepLines/>
      <w:spacing w:after="120"/>
      <w:ind w:left="3686" w:hanging="2693"/>
      <w:jc w:val="both"/>
    </w:pPr>
    <w:rPr>
      <w:color w:val="000000"/>
      <w:szCs w:val="22"/>
    </w:rPr>
  </w:style>
  <w:style w:type="paragraph" w:styleId="Closing">
    <w:name w:val="Closing"/>
    <w:basedOn w:val="Normal"/>
    <w:pPr>
      <w:keepLines/>
      <w:spacing w:after="120"/>
      <w:ind w:left="4252"/>
      <w:jc w:val="both"/>
    </w:pPr>
    <w:rPr>
      <w:color w:val="000000"/>
      <w:szCs w:val="22"/>
    </w:rPr>
  </w:style>
  <w:style w:type="paragraph" w:styleId="BodyTextIndent3">
    <w:name w:val="Body Text Indent 3"/>
    <w:basedOn w:val="Normal"/>
    <w:pPr>
      <w:keepLines/>
      <w:spacing w:after="120"/>
      <w:ind w:left="283"/>
      <w:jc w:val="both"/>
    </w:pPr>
    <w:rPr>
      <w:color w:val="000000"/>
      <w:sz w:val="16"/>
      <w:szCs w:val="16"/>
    </w:rPr>
  </w:style>
  <w:style w:type="paragraph" w:styleId="BodyTextIndent2">
    <w:name w:val="Body Text Indent 2"/>
    <w:basedOn w:val="Normal"/>
    <w:pPr>
      <w:keepLines/>
      <w:spacing w:after="120" w:line="480" w:lineRule="auto"/>
      <w:ind w:left="283"/>
      <w:jc w:val="both"/>
    </w:pPr>
    <w:rPr>
      <w:color w:val="000000"/>
      <w:szCs w:val="22"/>
    </w:rPr>
  </w:style>
  <w:style w:type="paragraph" w:styleId="BodyTextFirstIndent2">
    <w:name w:val="Body Text First Indent 2"/>
    <w:basedOn w:val="Normal"/>
    <w:pPr>
      <w:keepLines/>
      <w:spacing w:after="120"/>
      <w:ind w:left="283" w:firstLine="210"/>
      <w:jc w:val="both"/>
    </w:pPr>
    <w:rPr>
      <w:color w:val="000000"/>
      <w:szCs w:val="22"/>
    </w:rPr>
  </w:style>
  <w:style w:type="paragraph" w:styleId="BodyTextIndent">
    <w:name w:val="Body Text Indent"/>
    <w:basedOn w:val="Normal"/>
    <w:pPr>
      <w:keepLines/>
      <w:spacing w:after="120"/>
      <w:ind w:left="992" w:firstLine="210"/>
      <w:jc w:val="both"/>
    </w:pPr>
    <w:rPr>
      <w:color w:val="000000"/>
      <w:szCs w:val="22"/>
    </w:rPr>
  </w:style>
  <w:style w:type="paragraph" w:customStyle="1" w:styleId="tablebulletpre">
    <w:name w:val="table bulletpre"/>
    <w:basedOn w:val="Normal"/>
    <w:pPr>
      <w:keepLines/>
      <w:spacing w:before="60"/>
      <w:jc w:val="both"/>
    </w:pPr>
    <w:rPr>
      <w:color w:val="000000"/>
      <w:sz w:val="20"/>
      <w:szCs w:val="20"/>
    </w:rPr>
  </w:style>
  <w:style w:type="paragraph" w:customStyle="1" w:styleId="tablebulletend">
    <w:name w:val="table bullet end"/>
    <w:basedOn w:val="Normal"/>
    <w:pPr>
      <w:keepLines/>
      <w:spacing w:before="60" w:after="80"/>
      <w:ind w:left="360" w:hanging="360"/>
      <w:jc w:val="both"/>
    </w:pPr>
    <w:rPr>
      <w:color w:val="000000"/>
      <w:sz w:val="20"/>
      <w:szCs w:val="20"/>
    </w:rPr>
  </w:style>
  <w:style w:type="paragraph" w:customStyle="1" w:styleId="tablebullet">
    <w:name w:val="table bullet"/>
    <w:basedOn w:val="Normal"/>
    <w:pPr>
      <w:keepLines/>
      <w:spacing w:before="60"/>
      <w:ind w:left="360" w:hanging="360"/>
      <w:jc w:val="both"/>
    </w:pPr>
    <w:rPr>
      <w:color w:val="000000"/>
      <w:sz w:val="20"/>
      <w:szCs w:val="20"/>
    </w:rPr>
  </w:style>
  <w:style w:type="paragraph" w:styleId="BodyText2">
    <w:name w:val="Body Text 2"/>
    <w:basedOn w:val="Normal"/>
    <w:pPr>
      <w:keepLines/>
      <w:spacing w:after="120" w:line="480" w:lineRule="auto"/>
      <w:ind w:left="992"/>
      <w:jc w:val="both"/>
    </w:pPr>
    <w:rPr>
      <w:color w:val="000000"/>
      <w:szCs w:val="22"/>
    </w:rPr>
  </w:style>
  <w:style w:type="paragraph" w:styleId="BlockText">
    <w:name w:val="Block Text"/>
    <w:basedOn w:val="Normal"/>
    <w:pPr>
      <w:keepLines/>
      <w:spacing w:after="120"/>
      <w:ind w:left="1440" w:right="1440"/>
      <w:jc w:val="both"/>
    </w:pPr>
    <w:rPr>
      <w:color w:val="000000"/>
      <w:szCs w:val="22"/>
    </w:rPr>
  </w:style>
  <w:style w:type="paragraph" w:customStyle="1" w:styleId="bulletpre">
    <w:name w:val="bullet pre"/>
    <w:basedOn w:val="Normal"/>
    <w:pPr>
      <w:keepNext/>
      <w:keepLines/>
      <w:spacing w:after="60"/>
      <w:ind w:left="992"/>
      <w:jc w:val="both"/>
    </w:pPr>
    <w:rPr>
      <w:color w:val="000000"/>
      <w:szCs w:val="22"/>
    </w:rPr>
  </w:style>
  <w:style w:type="paragraph" w:customStyle="1" w:styleId="bulletindentpre">
    <w:name w:val="bullet indent pre"/>
    <w:basedOn w:val="Normal"/>
    <w:pPr>
      <w:keepLines/>
      <w:spacing w:after="120"/>
      <w:ind w:left="2126"/>
      <w:jc w:val="both"/>
    </w:pPr>
    <w:rPr>
      <w:color w:val="000000"/>
      <w:szCs w:val="22"/>
    </w:rPr>
  </w:style>
  <w:style w:type="paragraph" w:customStyle="1" w:styleId="bulletindentsubpre">
    <w:name w:val="bullet indent sub pre"/>
    <w:basedOn w:val="Normal"/>
    <w:pPr>
      <w:keepLines/>
      <w:spacing w:after="60"/>
      <w:ind w:left="2693"/>
      <w:jc w:val="both"/>
    </w:pPr>
    <w:rPr>
      <w:color w:val="000000"/>
      <w:szCs w:val="22"/>
    </w:rPr>
  </w:style>
  <w:style w:type="paragraph" w:customStyle="1" w:styleId="codeend">
    <w:name w:val="code end"/>
    <w:basedOn w:val="Normal"/>
    <w:pPr>
      <w:keepLines/>
      <w:spacing w:after="240"/>
      <w:ind w:left="992"/>
      <w:jc w:val="both"/>
    </w:pPr>
    <w:rPr>
      <w:rFonts w:ascii="Courier New" w:eastAsia="Courier New" w:hAnsi="Courier New" w:cs="Courier New"/>
      <w:color w:val="000000"/>
      <w:sz w:val="20"/>
      <w:szCs w:val="20"/>
    </w:rPr>
  </w:style>
  <w:style w:type="paragraph" w:customStyle="1" w:styleId="bulletsubend">
    <w:name w:val="bullet sub end"/>
    <w:basedOn w:val="Normal"/>
    <w:pPr>
      <w:keepLines/>
      <w:spacing w:after="260"/>
      <w:ind w:left="1843" w:hanging="425"/>
      <w:jc w:val="both"/>
    </w:pPr>
    <w:rPr>
      <w:color w:val="000000"/>
      <w:szCs w:val="22"/>
    </w:rPr>
  </w:style>
  <w:style w:type="paragraph" w:customStyle="1" w:styleId="bulletsub">
    <w:name w:val="bullet sub"/>
    <w:basedOn w:val="Normal"/>
    <w:pPr>
      <w:keepNext/>
      <w:keepLines/>
      <w:spacing w:after="60"/>
      <w:ind w:left="1843" w:hanging="426"/>
      <w:jc w:val="both"/>
    </w:pPr>
    <w:rPr>
      <w:color w:val="000000"/>
      <w:szCs w:val="22"/>
    </w:rPr>
  </w:style>
  <w:style w:type="paragraph" w:customStyle="1" w:styleId="StyleCopyrightNoticeAfter0ptTopSinglesolidlineA">
    <w:name w:val="Style Copyright Notice  After  0 pt Top Single solid line A"/>
    <w:basedOn w:val="Normal"/>
    <w:pPr>
      <w:keepNext/>
      <w:keepLines/>
      <w:pBdr>
        <w:top w:val="thick" w:sz="0" w:space="0" w:color="000001"/>
      </w:pBdr>
      <w:spacing w:before="240"/>
      <w:jc w:val="both"/>
    </w:pPr>
    <w:rPr>
      <w:color w:val="000000"/>
      <w:sz w:val="16"/>
      <w:szCs w:val="16"/>
    </w:rPr>
  </w:style>
  <w:style w:type="paragraph" w:customStyle="1" w:styleId="tabletextleft">
    <w:name w:val="table text left"/>
    <w:basedOn w:val="Normal"/>
    <w:pPr>
      <w:keepLines/>
      <w:spacing w:before="60" w:after="60"/>
      <w:jc w:val="both"/>
    </w:pPr>
    <w:rPr>
      <w:color w:val="000000"/>
      <w:sz w:val="20"/>
      <w:szCs w:val="20"/>
    </w:rPr>
  </w:style>
  <w:style w:type="paragraph" w:customStyle="1" w:styleId="heading9AppLvl3">
    <w:name w:val="heading 9App Lvl 3"/>
    <w:basedOn w:val="Normal"/>
    <w:pPr>
      <w:keepNext/>
      <w:spacing w:before="360" w:after="120"/>
      <w:ind w:left="2552" w:hanging="2552"/>
    </w:pPr>
    <w:rPr>
      <w:rFonts w:ascii="Arial Black" w:eastAsia="Arial Black" w:hAnsi="Arial Black" w:cs="Arial Black"/>
      <w:color w:val="000000"/>
      <w:sz w:val="32"/>
      <w:szCs w:val="32"/>
    </w:rPr>
  </w:style>
  <w:style w:type="paragraph" w:customStyle="1" w:styleId="heading8AppLvl2">
    <w:name w:val="heading 8App Lvl 2"/>
    <w:basedOn w:val="Normal"/>
    <w:pPr>
      <w:keepNext/>
      <w:spacing w:before="360" w:after="120"/>
      <w:ind w:left="2552" w:hanging="2552"/>
    </w:pPr>
    <w:rPr>
      <w:rFonts w:ascii="Arial Black" w:eastAsia="Arial Black" w:hAnsi="Arial Black" w:cs="Arial Black"/>
      <w:color w:val="000000"/>
      <w:sz w:val="32"/>
      <w:szCs w:val="32"/>
    </w:rPr>
  </w:style>
  <w:style w:type="paragraph" w:customStyle="1" w:styleId="heading7AppLvl1">
    <w:name w:val="heading 7App Lvl 1"/>
    <w:basedOn w:val="Normal"/>
    <w:pPr>
      <w:keepNext/>
      <w:spacing w:before="360" w:after="360"/>
      <w:ind w:left="2552" w:hanging="2552"/>
    </w:pPr>
    <w:rPr>
      <w:rFonts w:ascii="Arial Black" w:eastAsia="Arial Black" w:hAnsi="Arial Black" w:cs="Arial Black"/>
      <w:color w:val="00000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A1A36"/>
    <w:rPr>
      <w:color w:val="0563C1" w:themeColor="hyperlink"/>
      <w:u w:val="single"/>
    </w:rPr>
  </w:style>
  <w:style w:type="paragraph" w:styleId="NormalWeb0">
    <w:name w:val="Normal (Web)"/>
    <w:basedOn w:val="Normal"/>
    <w:uiPriority w:val="99"/>
    <w:semiHidden/>
    <w:unhideWhenUsed/>
    <w:rsid w:val="00CD72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ListTable4">
    <w:name w:val="List Table 4"/>
    <w:basedOn w:val="TableNormal"/>
    <w:uiPriority w:val="49"/>
    <w:rsid w:val="008F30E9"/>
    <w:rPr>
      <w:rFonts w:asciiTheme="minorHAnsi" w:eastAsiaTheme="minorHAnsi" w:hAnsiTheme="minorHAnsi" w:cstheme="minorBidi"/>
      <w:kern w:val="2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CC1AE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73536E"/>
    <w:rPr>
      <w:rFonts w:ascii="Calibri" w:eastAsia="Calibri" w:hAnsi="Calibri" w:cs="Calibri"/>
      <w:b/>
      <w:smallCaps/>
      <w:color w:val="000000" w:themeColor="text1"/>
      <w:sz w:val="24"/>
      <w:szCs w:val="28"/>
      <w:lang w:val="en-GB"/>
    </w:rPr>
  </w:style>
  <w:style w:type="table" w:styleId="TableGrid">
    <w:name w:val="Table Grid"/>
    <w:basedOn w:val="TableNormal"/>
    <w:uiPriority w:val="39"/>
    <w:rsid w:val="008034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ED249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Kazalo">
    <w:name w:val="Kazalo"/>
    <w:basedOn w:val="Heading1"/>
    <w:link w:val="KazaloChar"/>
    <w:rsid w:val="00286C45"/>
    <w:pPr>
      <w:numPr>
        <w:numId w:val="0"/>
      </w:numPr>
    </w:pPr>
    <w:rPr>
      <w:rFonts w:ascii="Arial Bold" w:hAnsi="Arial Bold"/>
    </w:rPr>
  </w:style>
  <w:style w:type="character" w:customStyle="1" w:styleId="Heading1Char1">
    <w:name w:val="Heading 1 Char1"/>
    <w:basedOn w:val="DefaultParagraphFont"/>
    <w:link w:val="Heading1"/>
    <w:uiPriority w:val="9"/>
    <w:rsid w:val="000608E9"/>
    <w:rPr>
      <w:rFonts w:asciiTheme="minorHAnsi" w:eastAsia="Calibri" w:hAnsiTheme="minorHAnsi"/>
      <w:b/>
      <w:smallCaps/>
      <w:color w:val="4C747E"/>
      <w:sz w:val="40"/>
      <w:szCs w:val="36"/>
      <w:lang w:val="sl-SI"/>
    </w:rPr>
  </w:style>
  <w:style w:type="character" w:customStyle="1" w:styleId="KazaloChar">
    <w:name w:val="Kazalo Char"/>
    <w:basedOn w:val="Heading1Char1"/>
    <w:link w:val="Kazalo"/>
    <w:rsid w:val="00286C45"/>
    <w:rPr>
      <w:rFonts w:ascii="Arial Bold" w:eastAsia="Calibri" w:hAnsi="Arial Bold"/>
      <w:b/>
      <w:smallCaps/>
      <w:color w:val="365F91"/>
      <w:sz w:val="36"/>
      <w:szCs w:val="36"/>
      <w:lang w:val="sl-SI"/>
    </w:rPr>
  </w:style>
  <w:style w:type="paragraph" w:customStyle="1" w:styleId="Code0">
    <w:name w:val="Code0"/>
    <w:basedOn w:val="Normal"/>
    <w:rsid w:val="00877E09"/>
    <w:pPr>
      <w:spacing w:before="120" w:after="120" w:line="300" w:lineRule="auto"/>
    </w:pPr>
    <w:rPr>
      <w:rFonts w:ascii="Courier New" w:eastAsia="Courier New" w:hAnsi="Courier New" w:cs="Courier New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B3A1A"/>
    <w:rPr>
      <w:color w:val="666666"/>
    </w:rPr>
  </w:style>
  <w:style w:type="paragraph" w:customStyle="1" w:styleId="AccessLevel">
    <w:name w:val="Access Level"/>
    <w:basedOn w:val="Normal"/>
    <w:link w:val="AccessLevelChar"/>
    <w:qFormat/>
    <w:rsid w:val="00301C4A"/>
    <w:rPr>
      <w:smallCaps/>
      <w:color w:val="46757E"/>
      <w:szCs w:val="22"/>
    </w:rPr>
  </w:style>
  <w:style w:type="character" w:customStyle="1" w:styleId="AccessLevelChar">
    <w:name w:val="Access Level Char"/>
    <w:basedOn w:val="DefaultParagraphFont"/>
    <w:link w:val="AccessLevel"/>
    <w:rsid w:val="00301C4A"/>
    <w:rPr>
      <w:rFonts w:asciiTheme="minorHAnsi" w:hAnsiTheme="minorHAnsi"/>
      <w:smallCaps/>
      <w:color w:val="46757E"/>
      <w:sz w:val="22"/>
      <w:szCs w:val="22"/>
      <w:lang w:val="en-GB"/>
    </w:rPr>
  </w:style>
  <w:style w:type="paragraph" w:customStyle="1" w:styleId="Headerandfootertext">
    <w:name w:val="Header and footer text"/>
    <w:basedOn w:val="Normal"/>
    <w:link w:val="HeaderandfootertextChar"/>
    <w:qFormat/>
    <w:rsid w:val="00957FBC"/>
    <w:pPr>
      <w:jc w:val="right"/>
    </w:pPr>
    <w:rPr>
      <w:color w:val="46757E"/>
      <w:sz w:val="18"/>
      <w:szCs w:val="18"/>
    </w:rPr>
  </w:style>
  <w:style w:type="character" w:customStyle="1" w:styleId="HeaderandfootertextChar">
    <w:name w:val="Header and footer text Char"/>
    <w:basedOn w:val="DefaultParagraphFont"/>
    <w:link w:val="Headerandfootertext"/>
    <w:rsid w:val="00957FBC"/>
    <w:rPr>
      <w:rFonts w:asciiTheme="minorHAnsi" w:hAnsiTheme="minorHAnsi"/>
      <w:color w:val="46757E"/>
      <w:sz w:val="18"/>
      <w:szCs w:val="18"/>
      <w:lang w:val="en-GB"/>
    </w:rPr>
  </w:style>
  <w:style w:type="paragraph" w:customStyle="1" w:styleId="Documenttitle0">
    <w:name w:val="Document title"/>
    <w:basedOn w:val="Normal"/>
    <w:link w:val="DocumenttitleChar1"/>
    <w:qFormat/>
    <w:rsid w:val="00835E31"/>
    <w:rPr>
      <w:b/>
      <w:bCs/>
      <w:smallCaps/>
      <w:sz w:val="40"/>
      <w:szCs w:val="80"/>
      <w:lang w:val="en-US"/>
    </w:rPr>
  </w:style>
  <w:style w:type="character" w:customStyle="1" w:styleId="DocumenttitleChar1">
    <w:name w:val="Document title Char1"/>
    <w:basedOn w:val="DefaultParagraphFont"/>
    <w:link w:val="Documenttitle0"/>
    <w:rsid w:val="00835E31"/>
    <w:rPr>
      <w:rFonts w:asciiTheme="minorHAnsi" w:hAnsiTheme="minorHAnsi"/>
      <w:b/>
      <w:bCs/>
      <w:smallCaps/>
      <w:sz w:val="40"/>
      <w:szCs w:val="80"/>
    </w:rPr>
  </w:style>
  <w:style w:type="paragraph" w:customStyle="1" w:styleId="Documentsubtitle0">
    <w:name w:val="Document subtitle"/>
    <w:basedOn w:val="Normal"/>
    <w:link w:val="DocumentsubtitleChar"/>
    <w:qFormat/>
    <w:rsid w:val="00835E31"/>
    <w:rPr>
      <w:b/>
      <w:bCs/>
      <w:color w:val="4C747E"/>
      <w:sz w:val="32"/>
      <w:szCs w:val="48"/>
      <w:lang w:val="en-US"/>
    </w:rPr>
  </w:style>
  <w:style w:type="character" w:customStyle="1" w:styleId="DocumentsubtitleChar">
    <w:name w:val="Document subtitle Char"/>
    <w:basedOn w:val="DefaultParagraphFont"/>
    <w:link w:val="Documentsubtitle0"/>
    <w:rsid w:val="00835E31"/>
    <w:rPr>
      <w:rFonts w:asciiTheme="minorHAnsi" w:hAnsiTheme="minorHAnsi"/>
      <w:b/>
      <w:bCs/>
      <w:color w:val="4C747E"/>
      <w:sz w:val="32"/>
      <w:szCs w:val="48"/>
    </w:rPr>
  </w:style>
  <w:style w:type="paragraph" w:styleId="NoSpacing">
    <w:name w:val="No Spacing"/>
    <w:basedOn w:val="Normal"/>
    <w:link w:val="NoSpacingChar"/>
    <w:uiPriority w:val="1"/>
    <w:qFormat/>
    <w:rsid w:val="006B66AD"/>
    <w:pPr>
      <w:jc w:val="both"/>
    </w:pPr>
    <w:rPr>
      <w:rFonts w:eastAsiaTheme="majorEastAsia" w:cstheme="majorBidi"/>
      <w:szCs w:val="22"/>
      <w:lang w:val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B66AD"/>
    <w:rPr>
      <w:rFonts w:asciiTheme="minorHAnsi" w:eastAsiaTheme="majorEastAsia" w:hAnsiTheme="minorHAnsi" w:cstheme="majorBidi"/>
      <w:sz w:val="22"/>
      <w:szCs w:val="22"/>
      <w:lang w:bidi="en-US"/>
    </w:rPr>
  </w:style>
  <w:style w:type="table" w:customStyle="1" w:styleId="MilSistemikaregulartable">
    <w:name w:val="Mil Sistemika regular table"/>
    <w:basedOn w:val="TableNormal"/>
    <w:uiPriority w:val="99"/>
    <w:rsid w:val="00D94E21"/>
    <w:rPr>
      <w:rFonts w:ascii="Calibri" w:hAnsi="Calibri"/>
      <w:color w:val="000000" w:themeColor="text1"/>
    </w:rPr>
    <w:tblPr>
      <w:tblBorders>
        <w:bottom w:val="dotted" w:sz="4" w:space="0" w:color="4C747E"/>
        <w:insideH w:val="dotted" w:sz="4" w:space="0" w:color="4C747E"/>
        <w:insideV w:val="dotted" w:sz="4" w:space="0" w:color="4C747E"/>
      </w:tblBorders>
    </w:tblPr>
    <w:tblStylePr w:type="firstRow">
      <w:rPr>
        <w:rFonts w:ascii="Calibri" w:hAnsi="Calibri"/>
        <w:b/>
        <w:color w:val="FFFFFF" w:themeColor="background1"/>
        <w:sz w:val="20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C747E"/>
      </w:tcPr>
    </w:tblStylePr>
  </w:style>
  <w:style w:type="character" w:styleId="IntenseEmphasis">
    <w:name w:val="Intense Emphasis"/>
    <w:basedOn w:val="DefaultParagraphFont"/>
    <w:uiPriority w:val="21"/>
    <w:qFormat/>
    <w:rsid w:val="004228D2"/>
    <w:rPr>
      <w:i/>
      <w:iCs/>
      <w:color w:val="4C747E"/>
    </w:rPr>
  </w:style>
  <w:style w:type="paragraph" w:styleId="Quote">
    <w:name w:val="Quote"/>
    <w:basedOn w:val="Normal"/>
    <w:next w:val="Normal"/>
    <w:link w:val="QuoteChar"/>
    <w:uiPriority w:val="29"/>
    <w:qFormat/>
    <w:rsid w:val="004228D2"/>
    <w:pPr>
      <w:pBdr>
        <w:left w:val="single" w:sz="24" w:space="6" w:color="4C747E"/>
      </w:pBdr>
      <w:spacing w:before="200" w:after="160"/>
      <w:ind w:left="227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8D2"/>
    <w:rPr>
      <w:rFonts w:asciiTheme="minorHAnsi" w:hAnsiTheme="minorHAnsi"/>
      <w:i/>
      <w:iCs/>
      <w:color w:val="404040" w:themeColor="text1" w:themeTint="BF"/>
      <w:sz w:val="22"/>
      <w:szCs w:val="24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02"/>
    <w:pPr>
      <w:pBdr>
        <w:top w:val="single" w:sz="4" w:space="10" w:color="4C747E"/>
        <w:bottom w:val="single" w:sz="4" w:space="10" w:color="4C747E"/>
      </w:pBdr>
      <w:spacing w:before="360" w:after="360"/>
      <w:ind w:left="864" w:right="864"/>
      <w:jc w:val="center"/>
    </w:pPr>
    <w:rPr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02"/>
    <w:rPr>
      <w:rFonts w:asciiTheme="minorHAnsi" w:hAnsiTheme="minorHAnsi"/>
      <w:iCs/>
      <w:color w:val="000000" w:themeColor="text1"/>
      <w:sz w:val="22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C45102"/>
    <w:rPr>
      <w:i/>
      <w:iCs/>
      <w:color w:val="404040" w:themeColor="text1" w:themeTint="BF"/>
    </w:rPr>
  </w:style>
  <w:style w:type="table" w:styleId="TableGridLight">
    <w:name w:val="Grid Table Light"/>
    <w:basedOn w:val="TableNormal"/>
    <w:uiPriority w:val="40"/>
    <w:rsid w:val="0089282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6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66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2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8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6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nam\Downloads\Mil-empty-uncontrolled-document-SI-0.1.3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389B5BDBE3401AB80A3C9A875E2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B6EF9-1CAF-4AD1-9A60-1205537A2540}"/>
      </w:docPartPr>
      <w:docPartBody>
        <w:p w:rsidR="003151D3" w:rsidRDefault="00306F93">
          <w:pPr>
            <w:pStyle w:val="D5389B5BDBE3401AB80A3C9A875E26AF"/>
          </w:pPr>
          <w:r w:rsidRPr="00AD697C">
            <w:rPr>
              <w:rStyle w:val="PlaceholderText"/>
              <w:highlight w:val="yellow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altName w:val="Arial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OptimistBlack">
    <w:altName w:val="Cambria"/>
    <w:panose1 w:val="00000000000000000000"/>
    <w:charset w:val="00"/>
    <w:family w:val="roman"/>
    <w:notTrueType/>
    <w:pitch w:val="default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 OptimistSemi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80"/>
    <w:rsid w:val="00020C7C"/>
    <w:rsid w:val="00083480"/>
    <w:rsid w:val="00110AC3"/>
    <w:rsid w:val="001225AA"/>
    <w:rsid w:val="00127DB3"/>
    <w:rsid w:val="001570B9"/>
    <w:rsid w:val="00182B6A"/>
    <w:rsid w:val="00284EB3"/>
    <w:rsid w:val="0029461A"/>
    <w:rsid w:val="00306F93"/>
    <w:rsid w:val="003151D3"/>
    <w:rsid w:val="0032219B"/>
    <w:rsid w:val="00370552"/>
    <w:rsid w:val="00382B05"/>
    <w:rsid w:val="003B01D9"/>
    <w:rsid w:val="003D1E23"/>
    <w:rsid w:val="004B671B"/>
    <w:rsid w:val="004C23CC"/>
    <w:rsid w:val="00541BEA"/>
    <w:rsid w:val="005563C8"/>
    <w:rsid w:val="005613D1"/>
    <w:rsid w:val="005676B0"/>
    <w:rsid w:val="005B2894"/>
    <w:rsid w:val="005B734C"/>
    <w:rsid w:val="006167BD"/>
    <w:rsid w:val="0069300B"/>
    <w:rsid w:val="00704B48"/>
    <w:rsid w:val="00723155"/>
    <w:rsid w:val="00731D6F"/>
    <w:rsid w:val="0078405C"/>
    <w:rsid w:val="00804AA9"/>
    <w:rsid w:val="0085793E"/>
    <w:rsid w:val="008D143B"/>
    <w:rsid w:val="00966BE8"/>
    <w:rsid w:val="009B1CEA"/>
    <w:rsid w:val="00A90009"/>
    <w:rsid w:val="00AC1422"/>
    <w:rsid w:val="00BD5F9D"/>
    <w:rsid w:val="00BD73A5"/>
    <w:rsid w:val="00BD7DE0"/>
    <w:rsid w:val="00C86105"/>
    <w:rsid w:val="00CC23FC"/>
    <w:rsid w:val="00CC33A9"/>
    <w:rsid w:val="00CD5F08"/>
    <w:rsid w:val="00CE31A3"/>
    <w:rsid w:val="00CF4133"/>
    <w:rsid w:val="00D65DE8"/>
    <w:rsid w:val="00DC7B8A"/>
    <w:rsid w:val="00DD331B"/>
    <w:rsid w:val="00E5372F"/>
    <w:rsid w:val="00E72AFB"/>
    <w:rsid w:val="00E74728"/>
    <w:rsid w:val="00E8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I" w:eastAsia="en-S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D5389B5BDBE3401AB80A3C9A875E26AF">
    <w:name w:val="D5389B5BDBE3401AB80A3C9A875E26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A373E-55C8-42CD-AC4A-64E4ED254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Mil-empty-uncontrolled-document-SI-0.1.3 (1)</Template>
  <TotalTime>496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Minov</dc:creator>
  <cp:keywords/>
  <dc:description/>
  <cp:lastModifiedBy>Simon Filipič</cp:lastModifiedBy>
  <cp:revision>28</cp:revision>
  <cp:lastPrinted>2025-07-21T12:33:00Z</cp:lastPrinted>
  <dcterms:created xsi:type="dcterms:W3CDTF">2025-09-01T12:47:00Z</dcterms:created>
  <dcterms:modified xsi:type="dcterms:W3CDTF">2026-09-30T12:21:00Z</dcterms:modified>
</cp:coreProperties>
</file>